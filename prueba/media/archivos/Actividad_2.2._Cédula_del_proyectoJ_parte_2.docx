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87" w:type="dxa"/>
        <w:tblLayout w:type="fixed"/>
        <w:tblCellMar>
          <w:left w:w="360" w:type="dxa"/>
          <w:right w:w="360" w:type="dxa"/>
        </w:tblCellMar>
        <w:tblLook w:val="0600" w:firstRow="0" w:lastRow="0" w:firstColumn="0" w:lastColumn="0" w:noHBand="1" w:noVBand="1"/>
      </w:tblPr>
      <w:tblGrid>
        <w:gridCol w:w="740"/>
        <w:gridCol w:w="4165"/>
        <w:gridCol w:w="6282"/>
      </w:tblGrid>
      <w:tr w:rsidR="00DD12AF" w:rsidRPr="00A92BD0" w14:paraId="180F19C3" w14:textId="77777777" w:rsidTr="00AB411D">
        <w:tc>
          <w:tcPr>
            <w:tcW w:w="740" w:type="dxa"/>
          </w:tcPr>
          <w:p w14:paraId="419AA688" w14:textId="26AC4A1B" w:rsidR="00DD12AF" w:rsidRPr="00A92BD0" w:rsidRDefault="00DD12AF" w:rsidP="005155E9"/>
        </w:tc>
        <w:tc>
          <w:tcPr>
            <w:tcW w:w="4165" w:type="dxa"/>
            <w:vAlign w:val="center"/>
          </w:tcPr>
          <w:p w14:paraId="34999D2B" w14:textId="7035620C" w:rsidR="00DD12AF" w:rsidRPr="009E1C7C" w:rsidRDefault="009E1C7C" w:rsidP="00AB411D">
            <w:pPr>
              <w:pStyle w:val="Subttulo"/>
              <w:jc w:val="center"/>
              <w:rPr>
                <w:caps w:val="0"/>
                <w:color w:val="auto"/>
                <w:spacing w:val="0"/>
                <w:kern w:val="0"/>
                <w:sz w:val="20"/>
                <w:szCs w:val="20"/>
                <w:lang w:bidi="es-MX"/>
              </w:rPr>
            </w:pPr>
            <w:r w:rsidRPr="009E1C7C">
              <w:rPr>
                <w:b/>
                <w:bCs/>
                <w:caps w:val="0"/>
                <w:sz w:val="40"/>
                <w:szCs w:val="48"/>
                <w:lang w:bidi="es-MX"/>
              </w:rPr>
              <w:t xml:space="preserve"> </w:t>
            </w:r>
          </w:p>
          <w:p w14:paraId="6BABE12A" w14:textId="168055E1" w:rsidR="0015754F" w:rsidRPr="0015754F" w:rsidRDefault="0015754F" w:rsidP="0015754F">
            <w:pPr>
              <w:rPr>
                <w:lang w:bidi="es-MX"/>
              </w:rPr>
            </w:pPr>
          </w:p>
        </w:tc>
        <w:tc>
          <w:tcPr>
            <w:tcW w:w="6282" w:type="dxa"/>
          </w:tcPr>
          <w:p w14:paraId="3BE9EBFD" w14:textId="77777777" w:rsidR="00DD12AF" w:rsidRPr="00A92BD0" w:rsidRDefault="00DD12AF" w:rsidP="005155E9"/>
        </w:tc>
      </w:tr>
      <w:tr w:rsidR="00DD12AF" w:rsidRPr="00A92BD0" w14:paraId="3A195105" w14:textId="77777777" w:rsidTr="00A75179">
        <w:trPr>
          <w:trHeight w:val="7668"/>
        </w:trPr>
        <w:tc>
          <w:tcPr>
            <w:tcW w:w="4905" w:type="dxa"/>
            <w:gridSpan w:val="2"/>
          </w:tcPr>
          <w:p w14:paraId="165C00F2" w14:textId="77777777" w:rsidR="00DD12AF" w:rsidRPr="00A92BD0" w:rsidRDefault="00DD12AF" w:rsidP="005155E9"/>
        </w:tc>
        <w:tc>
          <w:tcPr>
            <w:tcW w:w="6282" w:type="dxa"/>
          </w:tcPr>
          <w:p w14:paraId="3B5CDD6E" w14:textId="77777777" w:rsidR="00DD12AF" w:rsidRDefault="00DD12AF" w:rsidP="005155E9"/>
          <w:p w14:paraId="1AA969B8" w14:textId="77777777" w:rsidR="006647E9" w:rsidRDefault="006647E9" w:rsidP="005155E9"/>
          <w:p w14:paraId="4F8F4D74" w14:textId="77777777" w:rsidR="00C2263F" w:rsidRPr="00C2263F" w:rsidRDefault="00C2263F" w:rsidP="00C2263F"/>
          <w:p w14:paraId="2BCD2A82" w14:textId="77777777" w:rsidR="00C2263F" w:rsidRPr="00C2263F" w:rsidRDefault="00C2263F" w:rsidP="00C2263F"/>
          <w:p w14:paraId="717C1BC3" w14:textId="77777777" w:rsidR="00C2263F" w:rsidRPr="00C2263F" w:rsidRDefault="00C2263F" w:rsidP="00C2263F"/>
          <w:p w14:paraId="1D2FE043" w14:textId="77777777" w:rsidR="00C2263F" w:rsidRDefault="00C2263F" w:rsidP="00C2263F"/>
          <w:p w14:paraId="629CF2BE" w14:textId="50BB34D1" w:rsidR="00C2263F" w:rsidRPr="00C2263F" w:rsidRDefault="00C2263F" w:rsidP="00C2263F">
            <w:pPr>
              <w:tabs>
                <w:tab w:val="left" w:pos="1887"/>
              </w:tabs>
            </w:pPr>
            <w:r>
              <w:tab/>
            </w:r>
          </w:p>
        </w:tc>
      </w:tr>
      <w:tr w:rsidR="00DD12AF" w:rsidRPr="00A92BD0" w14:paraId="283EF0FC" w14:textId="77777777" w:rsidTr="00A75179">
        <w:trPr>
          <w:trHeight w:val="4860"/>
        </w:trPr>
        <w:tc>
          <w:tcPr>
            <w:tcW w:w="4905" w:type="dxa"/>
            <w:gridSpan w:val="2"/>
          </w:tcPr>
          <w:p w14:paraId="7845F92A" w14:textId="66A1857B" w:rsidR="00B82BB3" w:rsidRPr="00A92BD0" w:rsidRDefault="00AB411D" w:rsidP="00B82BB3">
            <w:pPr>
              <w:pStyle w:val="Encabezadodelista"/>
            </w:pPr>
            <w:r>
              <w:t xml:space="preserve">aCTIVIDAD </w:t>
            </w:r>
            <w:r w:rsidR="001E34DF">
              <w:t>2</w:t>
            </w:r>
            <w:r>
              <w:t>.</w:t>
            </w:r>
            <w:r w:rsidR="0082244D">
              <w:t>2</w:t>
            </w:r>
            <w:r>
              <w:t>.</w:t>
            </w:r>
          </w:p>
          <w:p w14:paraId="3E37B55D" w14:textId="77777777" w:rsidR="00625432" w:rsidRPr="00A92BD0" w:rsidRDefault="00625432" w:rsidP="00625432">
            <w:pPr>
              <w:pStyle w:val="TDC1"/>
              <w:rPr>
                <w:lang w:eastAsia="en-US"/>
              </w:rPr>
            </w:pPr>
            <w:r>
              <w:rPr>
                <w:lang w:eastAsia="en-US"/>
              </w:rPr>
              <w:t>Nombre del equipo:</w:t>
            </w:r>
          </w:p>
          <w:p w14:paraId="7A357424" w14:textId="77777777" w:rsidR="00625432" w:rsidRPr="00A92BD0" w:rsidRDefault="00625432" w:rsidP="00625432">
            <w:pPr>
              <w:pStyle w:val="TDC2"/>
              <w:rPr>
                <w:lang w:eastAsia="en-US"/>
              </w:rPr>
            </w:pPr>
            <w:r w:rsidRPr="00AB0749">
              <w:rPr>
                <w:lang w:eastAsia="en-US"/>
              </w:rPr>
              <w:t>Equipo de Desarrollo Tecnológico</w:t>
            </w:r>
          </w:p>
          <w:p w14:paraId="6FB59498" w14:textId="77777777" w:rsidR="00625432" w:rsidRDefault="00625432" w:rsidP="00625432">
            <w:pPr>
              <w:pStyle w:val="TDC1"/>
              <w:rPr>
                <w:lang w:eastAsia="en-US"/>
              </w:rPr>
            </w:pPr>
            <w:r>
              <w:rPr>
                <w:lang w:eastAsia="en-US"/>
              </w:rPr>
              <w:t>Integrantes:</w:t>
            </w:r>
          </w:p>
          <w:p w14:paraId="24126D74" w14:textId="77777777" w:rsidR="00625432" w:rsidRDefault="00625432" w:rsidP="00625432">
            <w:pPr>
              <w:rPr>
                <w:lang w:eastAsia="en-US"/>
              </w:rPr>
            </w:pPr>
            <w:r w:rsidRPr="00AB0749">
              <w:rPr>
                <w:lang w:eastAsia="en-US"/>
              </w:rPr>
              <w:t>Diego Atzin</w:t>
            </w:r>
            <w:r>
              <w:rPr>
                <w:lang w:eastAsia="en-US"/>
              </w:rPr>
              <w:t xml:space="preserve"> Peguero Jimenez</w:t>
            </w:r>
          </w:p>
          <w:p w14:paraId="71FDB3B5" w14:textId="02DBA2C1" w:rsidR="00625432" w:rsidRDefault="00625432" w:rsidP="00625432">
            <w:pPr>
              <w:rPr>
                <w:lang w:eastAsia="en-US"/>
              </w:rPr>
            </w:pPr>
            <w:r w:rsidRPr="00AB0749">
              <w:rPr>
                <w:lang w:eastAsia="en-US"/>
              </w:rPr>
              <w:t>Rodrigo</w:t>
            </w:r>
            <w:r>
              <w:rPr>
                <w:lang w:eastAsia="en-US"/>
              </w:rPr>
              <w:t xml:space="preserve"> Alcaraz Alvarez </w:t>
            </w:r>
          </w:p>
          <w:p w14:paraId="2CE42C47" w14:textId="77777777" w:rsidR="00625432" w:rsidRDefault="00625432" w:rsidP="00625432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Jose </w:t>
            </w:r>
            <w:r w:rsidRPr="00AB0749">
              <w:rPr>
                <w:lang w:eastAsia="en-US"/>
              </w:rPr>
              <w:t>Juan</w:t>
            </w:r>
            <w:r>
              <w:rPr>
                <w:lang w:eastAsia="en-US"/>
              </w:rPr>
              <w:t xml:space="preserve"> Vega Reséndiz</w:t>
            </w:r>
          </w:p>
          <w:p w14:paraId="08DBB25C" w14:textId="0BCF76A4" w:rsidR="00625432" w:rsidRPr="00AB0749" w:rsidRDefault="00625432" w:rsidP="00625432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Criatian </w:t>
            </w:r>
            <w:r w:rsidR="00586255">
              <w:rPr>
                <w:lang w:eastAsia="en-US"/>
              </w:rPr>
              <w:t>B</w:t>
            </w:r>
            <w:r>
              <w:rPr>
                <w:lang w:eastAsia="en-US"/>
              </w:rPr>
              <w:t xml:space="preserve">irrueta </w:t>
            </w:r>
            <w:r w:rsidR="00586255">
              <w:rPr>
                <w:lang w:eastAsia="en-US"/>
              </w:rPr>
              <w:t>Arreola</w:t>
            </w:r>
          </w:p>
          <w:p w14:paraId="48836DA5" w14:textId="77777777" w:rsidR="00625432" w:rsidRDefault="00625432" w:rsidP="00625432">
            <w:pPr>
              <w:pStyle w:val="TDC1"/>
              <w:rPr>
                <w:lang w:eastAsia="en-US"/>
              </w:rPr>
            </w:pPr>
            <w:r>
              <w:rPr>
                <w:lang w:eastAsia="en-US"/>
              </w:rPr>
              <w:t>Nombre del proyecto:</w:t>
            </w:r>
          </w:p>
          <w:p w14:paraId="75122236" w14:textId="77777777" w:rsidR="00625432" w:rsidRPr="007825C5" w:rsidRDefault="00625432" w:rsidP="00625432">
            <w:pPr>
              <w:rPr>
                <w:lang w:eastAsia="en-US"/>
              </w:rPr>
            </w:pPr>
            <w:r w:rsidRPr="007825C5">
              <w:rPr>
                <w:lang w:eastAsia="en-US"/>
              </w:rPr>
              <w:t>Implementación de un sitio web para el supermercado local “Matt &amp; Grace Market”</w:t>
            </w:r>
          </w:p>
          <w:p w14:paraId="2807A176" w14:textId="12539B57" w:rsidR="00DD12AF" w:rsidRPr="00A92BD0" w:rsidRDefault="00DD12AF" w:rsidP="00B82BB3">
            <w:pPr>
              <w:pStyle w:val="TDC2"/>
            </w:pPr>
          </w:p>
        </w:tc>
        <w:tc>
          <w:tcPr>
            <w:tcW w:w="6282" w:type="dxa"/>
          </w:tcPr>
          <w:p w14:paraId="13B2B42F" w14:textId="77777777" w:rsidR="00DD12AF" w:rsidRDefault="00DD12AF" w:rsidP="005155E9"/>
          <w:p w14:paraId="2DD493A3" w14:textId="77777777" w:rsidR="006647E9" w:rsidRPr="006647E9" w:rsidRDefault="006647E9" w:rsidP="006647E9"/>
          <w:p w14:paraId="179DF743" w14:textId="77777777" w:rsidR="006647E9" w:rsidRPr="006647E9" w:rsidRDefault="006647E9" w:rsidP="006647E9"/>
          <w:p w14:paraId="49C70E98" w14:textId="77777777" w:rsidR="006647E9" w:rsidRPr="006647E9" w:rsidRDefault="006647E9" w:rsidP="006647E9"/>
          <w:p w14:paraId="1341E63F" w14:textId="77777777" w:rsidR="006647E9" w:rsidRPr="006647E9" w:rsidRDefault="006647E9" w:rsidP="006647E9"/>
          <w:p w14:paraId="1EFD3DF0" w14:textId="77777777" w:rsidR="006647E9" w:rsidRPr="006647E9" w:rsidRDefault="006647E9" w:rsidP="006647E9"/>
          <w:p w14:paraId="03F0A6CB" w14:textId="77777777" w:rsidR="006647E9" w:rsidRPr="006647E9" w:rsidRDefault="006647E9" w:rsidP="006647E9"/>
          <w:p w14:paraId="47C9EABB" w14:textId="68ABB761" w:rsidR="006647E9" w:rsidRPr="006647E9" w:rsidRDefault="006647E9" w:rsidP="006647E9">
            <w:pPr>
              <w:jc w:val="center"/>
            </w:pPr>
          </w:p>
        </w:tc>
      </w:tr>
    </w:tbl>
    <w:p w14:paraId="11AFC05A" w14:textId="77777777" w:rsidR="005155E9" w:rsidRPr="00A92BD0" w:rsidRDefault="005155E9" w:rsidP="00DD12AF">
      <w:pPr>
        <w:pStyle w:val="Sinespaciado"/>
      </w:pPr>
    </w:p>
    <w:p w14:paraId="1E72F724" w14:textId="3BA87FC5" w:rsidR="0015754F" w:rsidRPr="0015754F" w:rsidRDefault="0015754F" w:rsidP="0015754F">
      <w:pPr>
        <w:tabs>
          <w:tab w:val="left" w:pos="7104"/>
        </w:tabs>
        <w:sectPr w:rsidR="0015754F" w:rsidRPr="0015754F" w:rsidSect="00A75179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360" w:right="360" w:bottom="360" w:left="360" w:header="720" w:footer="360" w:gutter="0"/>
          <w:cols w:space="720"/>
          <w:docGrid w:linePitch="360"/>
        </w:sectPr>
      </w:pPr>
    </w:p>
    <w:p w14:paraId="1B7E1136" w14:textId="77777777" w:rsidR="00150DC1" w:rsidRPr="00A92BD0" w:rsidRDefault="00150DC1" w:rsidP="002C3D28">
      <w:pPr>
        <w:spacing w:before="0" w:after="0" w:line="240" w:lineRule="auto"/>
      </w:pPr>
    </w:p>
    <w:tbl>
      <w:tblPr>
        <w:tblStyle w:val="Tablaconcuadrcula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"/>
        <w:gridCol w:w="9209"/>
        <w:gridCol w:w="430"/>
      </w:tblGrid>
      <w:tr w:rsidR="0082244D" w14:paraId="62689E31" w14:textId="77777777">
        <w:trPr>
          <w:gridAfter w:val="1"/>
          <w:wAfter w:w="430" w:type="dxa"/>
        </w:trPr>
        <w:tc>
          <w:tcPr>
            <w:tcW w:w="9356" w:type="dxa"/>
            <w:gridSpan w:val="2"/>
          </w:tcPr>
          <w:p w14:paraId="5DD19A30" w14:textId="77777777" w:rsidR="0082244D" w:rsidRPr="00E4227E" w:rsidRDefault="0082244D">
            <w:pPr>
              <w:pStyle w:val="Sinespaciado"/>
              <w:jc w:val="both"/>
              <w:rPr>
                <w:b/>
                <w:bCs/>
                <w:color w:val="44546A" w:themeColor="text2"/>
                <w:sz w:val="28"/>
                <w:szCs w:val="28"/>
              </w:rPr>
            </w:pPr>
            <w:r w:rsidRPr="00E4227E">
              <w:rPr>
                <w:b/>
                <w:bCs/>
                <w:color w:val="44546A" w:themeColor="text2"/>
                <w:sz w:val="28"/>
                <w:szCs w:val="28"/>
              </w:rPr>
              <w:t>Instrucciones:</w:t>
            </w:r>
          </w:p>
          <w:p w14:paraId="4D151E8B" w14:textId="77777777" w:rsidR="0082244D" w:rsidRDefault="0082244D">
            <w:pPr>
              <w:pStyle w:val="Sinespaciado"/>
              <w:jc w:val="both"/>
              <w:rPr>
                <w:sz w:val="24"/>
                <w:szCs w:val="24"/>
              </w:rPr>
            </w:pPr>
            <w:r w:rsidRPr="004E0E59">
              <w:rPr>
                <w:sz w:val="24"/>
                <w:szCs w:val="24"/>
              </w:rPr>
              <w:t>A partir de</w:t>
            </w:r>
            <w:r>
              <w:rPr>
                <w:sz w:val="24"/>
                <w:szCs w:val="24"/>
              </w:rPr>
              <w:t xml:space="preserve">l planteamiento del problema, la definición de los objetivos y el alcance del proyecto del caso de </w:t>
            </w:r>
            <w:r w:rsidRPr="004E0E59">
              <w:rPr>
                <w:sz w:val="24"/>
                <w:szCs w:val="24"/>
              </w:rPr>
              <w:t xml:space="preserve">estudio 1.1 elabora la </w:t>
            </w:r>
            <w:r>
              <w:rPr>
                <w:sz w:val="24"/>
                <w:szCs w:val="24"/>
              </w:rPr>
              <w:t>segunda</w:t>
            </w:r>
            <w:r w:rsidRPr="004E0E59">
              <w:rPr>
                <w:sz w:val="24"/>
                <w:szCs w:val="24"/>
              </w:rPr>
              <w:t xml:space="preserve"> parte de la cédula del proyecto.</w:t>
            </w:r>
          </w:p>
          <w:p w14:paraId="3E41A50B" w14:textId="77777777" w:rsidR="0082244D" w:rsidRDefault="0082244D">
            <w:pPr>
              <w:pStyle w:val="Sinespaciado"/>
              <w:jc w:val="both"/>
              <w:rPr>
                <w:sz w:val="24"/>
                <w:szCs w:val="24"/>
              </w:rPr>
            </w:pPr>
          </w:p>
          <w:p w14:paraId="77657C12" w14:textId="77777777" w:rsidR="0082244D" w:rsidRDefault="0082244D">
            <w:pPr>
              <w:pStyle w:val="Sinespaciado"/>
              <w:jc w:val="both"/>
              <w:rPr>
                <w:sz w:val="24"/>
                <w:szCs w:val="24"/>
              </w:rPr>
            </w:pPr>
            <w:r w:rsidRPr="00CF602B">
              <w:rPr>
                <w:b/>
                <w:bCs/>
                <w:sz w:val="24"/>
                <w:szCs w:val="24"/>
              </w:rPr>
              <w:t>Nota:</w:t>
            </w:r>
            <w:r>
              <w:rPr>
                <w:sz w:val="24"/>
                <w:szCs w:val="24"/>
              </w:rPr>
              <w:t xml:space="preserve"> Considere al número de personas y funciones necesarias para el desarrollo del proyecto.</w:t>
            </w:r>
          </w:p>
          <w:p w14:paraId="0B55C005" w14:textId="77777777" w:rsidR="0082244D" w:rsidRPr="004E0E59" w:rsidRDefault="0082244D">
            <w:pPr>
              <w:pStyle w:val="Sinespaciado"/>
              <w:jc w:val="both"/>
              <w:rPr>
                <w:sz w:val="24"/>
                <w:szCs w:val="24"/>
              </w:rPr>
            </w:pPr>
          </w:p>
          <w:p w14:paraId="73B42E7E" w14:textId="77777777" w:rsidR="0082244D" w:rsidRDefault="0082244D">
            <w:pPr>
              <w:pStyle w:val="Sinespaciado"/>
              <w:jc w:val="both"/>
              <w:rPr>
                <w:sz w:val="28"/>
                <w:szCs w:val="28"/>
              </w:rPr>
            </w:pPr>
          </w:p>
        </w:tc>
      </w:tr>
      <w:tr w:rsidR="0082244D" w14:paraId="588786D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7" w:type="dxa"/>
        </w:trPr>
        <w:tc>
          <w:tcPr>
            <w:tcW w:w="96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89B8E8" w14:textId="782C8CB2" w:rsidR="0082244D" w:rsidRPr="000437EF" w:rsidRDefault="0082244D">
            <w:pPr>
              <w:pStyle w:val="Sinespaciado"/>
              <w:jc w:val="center"/>
              <w:rPr>
                <w:b/>
                <w:bCs/>
                <w:sz w:val="28"/>
                <w:szCs w:val="28"/>
              </w:rPr>
            </w:pPr>
            <w:r w:rsidRPr="000437EF">
              <w:rPr>
                <w:b/>
                <w:bCs/>
                <w:sz w:val="28"/>
                <w:szCs w:val="28"/>
              </w:rPr>
              <w:t>Estructura de división del trabajo (EDT)</w:t>
            </w:r>
            <w:r>
              <w:rPr>
                <w:b/>
                <w:bCs/>
                <w:sz w:val="28"/>
                <w:szCs w:val="28"/>
              </w:rPr>
              <w:t xml:space="preserve"> en forma de </w:t>
            </w:r>
            <w:r w:rsidR="00C10BB2">
              <w:rPr>
                <w:b/>
                <w:bCs/>
                <w:sz w:val="28"/>
                <w:szCs w:val="28"/>
              </w:rPr>
              <w:t>árbol.</w:t>
            </w:r>
          </w:p>
        </w:tc>
      </w:tr>
      <w:tr w:rsidR="0082244D" w14:paraId="25DC6BD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47" w:type="dxa"/>
          <w:trHeight w:val="185"/>
        </w:trPr>
        <w:tc>
          <w:tcPr>
            <w:tcW w:w="9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546A" w:themeFill="text2"/>
          </w:tcPr>
          <w:p w14:paraId="624C5818" w14:textId="77777777" w:rsidR="0082244D" w:rsidRPr="00183ADB" w:rsidRDefault="0082244D">
            <w:pPr>
              <w:pStyle w:val="Sinespaciado"/>
              <w:jc w:val="both"/>
              <w:rPr>
                <w:sz w:val="12"/>
                <w:szCs w:val="12"/>
              </w:rPr>
            </w:pPr>
          </w:p>
        </w:tc>
      </w:tr>
    </w:tbl>
    <w:p w14:paraId="14219F6D" w14:textId="77777777" w:rsidR="0082244D" w:rsidRDefault="0082244D" w:rsidP="0082244D">
      <w:pPr>
        <w:pStyle w:val="Sinespaciado"/>
        <w:jc w:val="both"/>
        <w:rPr>
          <w:sz w:val="24"/>
          <w:szCs w:val="24"/>
        </w:rPr>
      </w:pPr>
    </w:p>
    <w:p w14:paraId="68EDD24A" w14:textId="77777777" w:rsidR="0082244D" w:rsidRDefault="0082244D" w:rsidP="0082244D">
      <w:pPr>
        <w:pStyle w:val="Sinespaciado"/>
        <w:jc w:val="center"/>
      </w:pPr>
    </w:p>
    <w:p w14:paraId="1A8E2B3E" w14:textId="77777777" w:rsidR="003662D0" w:rsidRDefault="003662D0" w:rsidP="003662D0">
      <w:pPr>
        <w:pStyle w:val="Sinespaciad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F9334B" wp14:editId="636582C9">
            <wp:simplePos x="0" y="0"/>
            <wp:positionH relativeFrom="column">
              <wp:posOffset>48491</wp:posOffset>
            </wp:positionH>
            <wp:positionV relativeFrom="paragraph">
              <wp:posOffset>3454054</wp:posOffset>
            </wp:positionV>
            <wp:extent cx="6040582" cy="3402688"/>
            <wp:effectExtent l="0" t="0" r="0" b="7620"/>
            <wp:wrapNone/>
            <wp:docPr id="542667320" name="Imagen 2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67320" name="Imagen 2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976" cy="3414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FA53C0C" wp14:editId="48573E3F">
            <wp:extent cx="6456218" cy="3330006"/>
            <wp:effectExtent l="0" t="0" r="1905" b="3810"/>
            <wp:docPr id="1001780520" name="Imagen 2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0520" name="Imagen 2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879" cy="337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D9B20" w14:textId="77777777" w:rsidR="003662D0" w:rsidRPr="00D76E4E" w:rsidRDefault="003662D0" w:rsidP="003662D0"/>
    <w:p w14:paraId="19D4FDE8" w14:textId="77777777" w:rsidR="003662D0" w:rsidRPr="00D76E4E" w:rsidRDefault="003662D0" w:rsidP="003662D0"/>
    <w:p w14:paraId="1B1D7A9C" w14:textId="77777777" w:rsidR="003662D0" w:rsidRPr="00D76E4E" w:rsidRDefault="003662D0" w:rsidP="003662D0"/>
    <w:p w14:paraId="54F57788" w14:textId="77777777" w:rsidR="003662D0" w:rsidRPr="00D76E4E" w:rsidRDefault="003662D0" w:rsidP="003662D0"/>
    <w:p w14:paraId="67F77379" w14:textId="77777777" w:rsidR="003662D0" w:rsidRPr="00D76E4E" w:rsidRDefault="003662D0" w:rsidP="003662D0"/>
    <w:p w14:paraId="1B15C559" w14:textId="77777777" w:rsidR="003662D0" w:rsidRPr="00D76E4E" w:rsidRDefault="003662D0" w:rsidP="003662D0"/>
    <w:p w14:paraId="2D409963" w14:textId="77777777" w:rsidR="003662D0" w:rsidRPr="00D76E4E" w:rsidRDefault="003662D0" w:rsidP="003662D0"/>
    <w:p w14:paraId="22492B55" w14:textId="77777777" w:rsidR="003662D0" w:rsidRPr="00D76E4E" w:rsidRDefault="003662D0" w:rsidP="003662D0"/>
    <w:p w14:paraId="6C10107A" w14:textId="77777777" w:rsidR="003662D0" w:rsidRPr="00D76E4E" w:rsidRDefault="003662D0" w:rsidP="003662D0"/>
    <w:p w14:paraId="3F5505CA" w14:textId="77777777" w:rsidR="003662D0" w:rsidRPr="00D76E4E" w:rsidRDefault="003662D0" w:rsidP="003662D0"/>
    <w:p w14:paraId="3BCBFEC2" w14:textId="77777777" w:rsidR="003662D0" w:rsidRPr="00D76E4E" w:rsidRDefault="003662D0" w:rsidP="003662D0"/>
    <w:p w14:paraId="06A95BD8" w14:textId="77777777" w:rsidR="0082244D" w:rsidRDefault="0082244D" w:rsidP="0082244D">
      <w:pPr>
        <w:pStyle w:val="Sinespaciado"/>
        <w:jc w:val="center"/>
      </w:pPr>
    </w:p>
    <w:p w14:paraId="2A3523B8" w14:textId="77777777" w:rsidR="0082244D" w:rsidRDefault="0082244D" w:rsidP="0082244D">
      <w:pPr>
        <w:pStyle w:val="Sinespaciado"/>
        <w:jc w:val="center"/>
      </w:pPr>
    </w:p>
    <w:p w14:paraId="53A810CD" w14:textId="77777777" w:rsidR="0082244D" w:rsidRDefault="0082244D" w:rsidP="0082244D">
      <w:pPr>
        <w:pStyle w:val="Sinespaciado"/>
        <w:jc w:val="center"/>
      </w:pPr>
    </w:p>
    <w:p w14:paraId="719962D5" w14:textId="391F332B" w:rsidR="0082244D" w:rsidRDefault="0082244D" w:rsidP="0082244D">
      <w:pPr>
        <w:pStyle w:val="Sinespaciado"/>
        <w:jc w:val="center"/>
      </w:pPr>
    </w:p>
    <w:p w14:paraId="247187D5" w14:textId="32EB08D2" w:rsidR="0082244D" w:rsidRDefault="0082244D" w:rsidP="0082244D">
      <w:pPr>
        <w:pStyle w:val="Sinespaciado"/>
        <w:jc w:val="center"/>
      </w:pPr>
    </w:p>
    <w:p w14:paraId="3274B2FF" w14:textId="77777777" w:rsidR="0082244D" w:rsidRDefault="0082244D" w:rsidP="0082244D">
      <w:pPr>
        <w:pStyle w:val="Sinespaciado"/>
        <w:jc w:val="center"/>
      </w:pPr>
    </w:p>
    <w:p w14:paraId="4203B874" w14:textId="77777777" w:rsidR="0082244D" w:rsidRDefault="0082244D" w:rsidP="0082244D">
      <w:pPr>
        <w:pStyle w:val="Sinespaciado"/>
        <w:jc w:val="center"/>
      </w:pPr>
    </w:p>
    <w:tbl>
      <w:tblPr>
        <w:tblStyle w:val="Tablaconcuadrcula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2244D" w14:paraId="4D06DD9D" w14:textId="77777777">
        <w:tc>
          <w:tcPr>
            <w:tcW w:w="9639" w:type="dxa"/>
          </w:tcPr>
          <w:p w14:paraId="23C80F7C" w14:textId="77777777" w:rsidR="0082244D" w:rsidRPr="000437EF" w:rsidRDefault="0082244D">
            <w:pPr>
              <w:pStyle w:val="Sinespaciad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Matriz de responsabilidades (MAR)</w:t>
            </w:r>
          </w:p>
        </w:tc>
      </w:tr>
      <w:tr w:rsidR="0082244D" w14:paraId="4EAFEB56" w14:textId="77777777">
        <w:tc>
          <w:tcPr>
            <w:tcW w:w="9639" w:type="dxa"/>
            <w:shd w:val="clear" w:color="auto" w:fill="44546A" w:themeFill="text2"/>
          </w:tcPr>
          <w:p w14:paraId="1B70BA83" w14:textId="77777777" w:rsidR="0082244D" w:rsidRPr="00183ADB" w:rsidRDefault="0082244D">
            <w:pPr>
              <w:pStyle w:val="Sinespaciado"/>
              <w:jc w:val="both"/>
              <w:rPr>
                <w:sz w:val="12"/>
                <w:szCs w:val="12"/>
              </w:rPr>
            </w:pPr>
          </w:p>
        </w:tc>
      </w:tr>
    </w:tbl>
    <w:p w14:paraId="4DE4217A" w14:textId="77777777" w:rsidR="0082244D" w:rsidRDefault="0082244D" w:rsidP="0082244D">
      <w:pPr>
        <w:pStyle w:val="Sinespaciado"/>
        <w:jc w:val="center"/>
      </w:pPr>
    </w:p>
    <w:p w14:paraId="43E519FD" w14:textId="77777777" w:rsidR="0082244D" w:rsidRDefault="0082244D" w:rsidP="0082244D">
      <w:pPr>
        <w:pStyle w:val="Sinespaciado"/>
        <w:jc w:val="center"/>
      </w:pPr>
    </w:p>
    <w:tbl>
      <w:tblPr>
        <w:tblStyle w:val="Tablaconcuadrcula"/>
        <w:tblW w:w="0" w:type="auto"/>
        <w:tblCellSpacing w:w="15" w:type="dxa"/>
        <w:tblInd w:w="11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1030"/>
        <w:gridCol w:w="730"/>
        <w:gridCol w:w="460"/>
        <w:gridCol w:w="711"/>
        <w:gridCol w:w="2052"/>
      </w:tblGrid>
      <w:tr w:rsidR="003961F8" w:rsidRPr="003961F8" w14:paraId="26E23BC2" w14:textId="77777777" w:rsidTr="7E084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A446B" w14:textId="77777777" w:rsidR="003961F8" w:rsidRPr="003961F8" w:rsidRDefault="003961F8" w:rsidP="003961F8">
            <w:pPr>
              <w:pStyle w:val="Sinespaciado"/>
              <w:rPr>
                <w:b/>
                <w:bCs/>
              </w:rPr>
            </w:pPr>
            <w:r w:rsidRPr="003961F8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38AF7CF0" w14:textId="77777777" w:rsidR="003961F8" w:rsidRPr="003961F8" w:rsidRDefault="003961F8" w:rsidP="003961F8">
            <w:pPr>
              <w:pStyle w:val="Sinespaciado"/>
              <w:rPr>
                <w:b/>
                <w:bCs/>
              </w:rPr>
            </w:pPr>
            <w:r w:rsidRPr="003961F8">
              <w:rPr>
                <w:b/>
                <w:bCs/>
              </w:rPr>
              <w:t>Diego Atzin</w:t>
            </w:r>
          </w:p>
        </w:tc>
        <w:tc>
          <w:tcPr>
            <w:tcW w:w="0" w:type="auto"/>
            <w:vAlign w:val="center"/>
            <w:hideMark/>
          </w:tcPr>
          <w:p w14:paraId="3F58C247" w14:textId="77777777" w:rsidR="003961F8" w:rsidRPr="003961F8" w:rsidRDefault="003961F8" w:rsidP="003961F8">
            <w:pPr>
              <w:pStyle w:val="Sinespaciado"/>
              <w:rPr>
                <w:b/>
                <w:bCs/>
              </w:rPr>
            </w:pPr>
            <w:r w:rsidRPr="003961F8">
              <w:rPr>
                <w:b/>
                <w:bCs/>
              </w:rPr>
              <w:t>Rodrigo</w:t>
            </w:r>
          </w:p>
        </w:tc>
        <w:tc>
          <w:tcPr>
            <w:tcW w:w="0" w:type="auto"/>
            <w:vAlign w:val="center"/>
            <w:hideMark/>
          </w:tcPr>
          <w:p w14:paraId="4B21F562" w14:textId="77777777" w:rsidR="003961F8" w:rsidRPr="003961F8" w:rsidRDefault="003961F8" w:rsidP="003961F8">
            <w:pPr>
              <w:pStyle w:val="Sinespaciado"/>
              <w:rPr>
                <w:b/>
                <w:bCs/>
              </w:rPr>
            </w:pPr>
            <w:r w:rsidRPr="003961F8">
              <w:rPr>
                <w:b/>
                <w:bCs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14:paraId="70CF9767" w14:textId="77777777" w:rsidR="003961F8" w:rsidRPr="003961F8" w:rsidRDefault="003961F8" w:rsidP="003961F8">
            <w:pPr>
              <w:pStyle w:val="Sinespaciado"/>
              <w:rPr>
                <w:b/>
                <w:bCs/>
              </w:rPr>
            </w:pPr>
            <w:r w:rsidRPr="003961F8">
              <w:rPr>
                <w:b/>
                <w:bCs/>
              </w:rPr>
              <w:t>Cristian</w:t>
            </w:r>
          </w:p>
        </w:tc>
        <w:tc>
          <w:tcPr>
            <w:tcW w:w="0" w:type="auto"/>
            <w:vAlign w:val="center"/>
            <w:hideMark/>
          </w:tcPr>
          <w:p w14:paraId="66F02C59" w14:textId="77777777" w:rsidR="003961F8" w:rsidRPr="003961F8" w:rsidRDefault="003961F8" w:rsidP="003961F8">
            <w:pPr>
              <w:pStyle w:val="Sinespaciado"/>
              <w:rPr>
                <w:b/>
                <w:bCs/>
              </w:rPr>
            </w:pPr>
            <w:r w:rsidRPr="003961F8">
              <w:rPr>
                <w:b/>
                <w:bCs/>
              </w:rPr>
              <w:t>Matt &amp; Grace (Clientes)</w:t>
            </w:r>
          </w:p>
        </w:tc>
      </w:tr>
      <w:tr w:rsidR="003961F8" w:rsidRPr="003961F8" w14:paraId="63252ADB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4AC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1.1 Análisis de requerimientos</w:t>
            </w:r>
          </w:p>
        </w:tc>
        <w:tc>
          <w:tcPr>
            <w:tcW w:w="0" w:type="auto"/>
            <w:vAlign w:val="center"/>
            <w:hideMark/>
          </w:tcPr>
          <w:p w14:paraId="420FC0A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15FA2A2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7CEF0F5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7A2D865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3F88189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1D5A7554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FC03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1.1.1 Identificar necesidades del negocio</w:t>
            </w:r>
          </w:p>
        </w:tc>
        <w:tc>
          <w:tcPr>
            <w:tcW w:w="0" w:type="auto"/>
            <w:vAlign w:val="center"/>
            <w:hideMark/>
          </w:tcPr>
          <w:p w14:paraId="6275BA82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980E8A3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4169A622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0D1735E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4E7C9B3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7FD05777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D8C8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1.1.2 Definir objetivos funcionales</w:t>
            </w:r>
          </w:p>
        </w:tc>
        <w:tc>
          <w:tcPr>
            <w:tcW w:w="0" w:type="auto"/>
            <w:vAlign w:val="center"/>
            <w:hideMark/>
          </w:tcPr>
          <w:p w14:paraId="55B02C26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29A902F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5E9A47D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5FC405F5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7E2580EF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42E7EDCC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802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1.1.3 Levantar información con los propietarios</w:t>
            </w:r>
          </w:p>
        </w:tc>
        <w:tc>
          <w:tcPr>
            <w:tcW w:w="0" w:type="auto"/>
            <w:vAlign w:val="center"/>
            <w:hideMark/>
          </w:tcPr>
          <w:p w14:paraId="1F19C8E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B3D8403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41FE3A1C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510827E7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40EF99B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A</w:t>
            </w:r>
          </w:p>
        </w:tc>
      </w:tr>
      <w:tr w:rsidR="003961F8" w:rsidRPr="003961F8" w14:paraId="6DB27C2A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846C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1.2 Diseño del sitio web</w:t>
            </w:r>
          </w:p>
        </w:tc>
        <w:tc>
          <w:tcPr>
            <w:tcW w:w="0" w:type="auto"/>
            <w:vAlign w:val="center"/>
            <w:hideMark/>
          </w:tcPr>
          <w:p w14:paraId="00D710DC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55AE716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0427AE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3172C5F8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1B2175D7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24BEEDD1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46E6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1.2.1 Diseño de la interfaz (UX/UI)</w:t>
            </w:r>
          </w:p>
        </w:tc>
        <w:tc>
          <w:tcPr>
            <w:tcW w:w="0" w:type="auto"/>
            <w:vAlign w:val="center"/>
            <w:hideMark/>
          </w:tcPr>
          <w:p w14:paraId="3676D845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0853AC8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D0D97C0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5D834DC8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114BD1D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7968341C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3F4B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1.2.2 Estructura de navegación</w:t>
            </w:r>
          </w:p>
        </w:tc>
        <w:tc>
          <w:tcPr>
            <w:tcW w:w="0" w:type="auto"/>
            <w:vAlign w:val="center"/>
            <w:hideMark/>
          </w:tcPr>
          <w:p w14:paraId="29A70E5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08DD0CC0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33ED4A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3C6FE4C7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2BA87A4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150A487C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FE19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1.2.3 Definición del contenido</w:t>
            </w:r>
          </w:p>
        </w:tc>
        <w:tc>
          <w:tcPr>
            <w:tcW w:w="0" w:type="auto"/>
            <w:vAlign w:val="center"/>
            <w:hideMark/>
          </w:tcPr>
          <w:p w14:paraId="0757DC87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50B3D98B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EAD93AC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0406EFB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1927559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7F8EE6B9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885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1.3 Desarrollo e implementación</w:t>
            </w:r>
          </w:p>
        </w:tc>
        <w:tc>
          <w:tcPr>
            <w:tcW w:w="0" w:type="auto"/>
            <w:vAlign w:val="center"/>
            <w:hideMark/>
          </w:tcPr>
          <w:p w14:paraId="71FAAD39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38D45D5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60CBEC6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71FF7D4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71770F32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</w:tr>
      <w:tr w:rsidR="003961F8" w:rsidRPr="003961F8" w14:paraId="39357DFD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4743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1.3.1 Desarrollo del sitio web</w:t>
            </w:r>
          </w:p>
        </w:tc>
        <w:tc>
          <w:tcPr>
            <w:tcW w:w="0" w:type="auto"/>
            <w:vAlign w:val="center"/>
            <w:hideMark/>
          </w:tcPr>
          <w:p w14:paraId="45589926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72F82F67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63F7223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3B0A7BF6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1C425EA4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</w:tr>
      <w:tr w:rsidR="003961F8" w:rsidRPr="003961F8" w14:paraId="10D01A2E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2687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1.3.2 Configuración del hosting y dominio</w:t>
            </w:r>
          </w:p>
        </w:tc>
        <w:tc>
          <w:tcPr>
            <w:tcW w:w="0" w:type="auto"/>
            <w:vAlign w:val="center"/>
            <w:hideMark/>
          </w:tcPr>
          <w:p w14:paraId="2FE5FE28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25541AB3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6911A86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27B343D3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233DB186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</w:tr>
      <w:tr w:rsidR="003961F8" w:rsidRPr="003961F8" w14:paraId="12A3838A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088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1.3.3 Integración de catálogo de productos</w:t>
            </w:r>
          </w:p>
        </w:tc>
        <w:tc>
          <w:tcPr>
            <w:tcW w:w="0" w:type="auto"/>
            <w:vAlign w:val="center"/>
            <w:hideMark/>
          </w:tcPr>
          <w:p w14:paraId="161967F5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67B5E2F7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7D10A14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397C6DC5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758BE37F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75E1FA8A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F71D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1.4 Pruebas y validación</w:t>
            </w:r>
          </w:p>
        </w:tc>
        <w:tc>
          <w:tcPr>
            <w:tcW w:w="0" w:type="auto"/>
            <w:vAlign w:val="center"/>
            <w:hideMark/>
          </w:tcPr>
          <w:p w14:paraId="0189CCEF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1E87A58C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54E6B298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15E422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081DAF7D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5B3006EE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7FCF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1.4.1 Pruebas de funcionalidad</w:t>
            </w:r>
          </w:p>
        </w:tc>
        <w:tc>
          <w:tcPr>
            <w:tcW w:w="0" w:type="auto"/>
            <w:vAlign w:val="center"/>
            <w:hideMark/>
          </w:tcPr>
          <w:p w14:paraId="601515D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23F2E93D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38EA9BBB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B653538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14B7687C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496DB600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C6E7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1.4.2 Corrección de errores</w:t>
            </w:r>
          </w:p>
        </w:tc>
        <w:tc>
          <w:tcPr>
            <w:tcW w:w="0" w:type="auto"/>
            <w:vAlign w:val="center"/>
            <w:hideMark/>
          </w:tcPr>
          <w:p w14:paraId="39898215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6B502443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7C8C06DD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2F0351D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7432518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41A4F75C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0CD2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1.4.3 Validación final con el cliente</w:t>
            </w:r>
          </w:p>
        </w:tc>
        <w:tc>
          <w:tcPr>
            <w:tcW w:w="0" w:type="auto"/>
            <w:vAlign w:val="center"/>
            <w:hideMark/>
          </w:tcPr>
          <w:p w14:paraId="4AB4A09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0E80B112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7A15C392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FFCB58C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0CCD78E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A</w:t>
            </w:r>
          </w:p>
        </w:tc>
      </w:tr>
      <w:tr w:rsidR="003961F8" w:rsidRPr="003961F8" w14:paraId="1E873FA2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6766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1.5 Capacitación y entrega del sistema</w:t>
            </w:r>
          </w:p>
        </w:tc>
        <w:tc>
          <w:tcPr>
            <w:tcW w:w="0" w:type="auto"/>
            <w:vAlign w:val="center"/>
            <w:hideMark/>
          </w:tcPr>
          <w:p w14:paraId="0735B23D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32037D24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4AE4A3A5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4066DB6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4FC4F9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15EF299E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FE85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1.5.1 Manual de usuario</w:t>
            </w:r>
          </w:p>
        </w:tc>
        <w:tc>
          <w:tcPr>
            <w:tcW w:w="0" w:type="auto"/>
            <w:vAlign w:val="center"/>
            <w:hideMark/>
          </w:tcPr>
          <w:p w14:paraId="4C5117E5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5E0E9564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7085F810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5E8A7CBD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1E0537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A</w:t>
            </w:r>
          </w:p>
        </w:tc>
      </w:tr>
      <w:tr w:rsidR="003961F8" w:rsidRPr="003961F8" w14:paraId="057FB080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5205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1.5.2 Capacitación a los propietarios</w:t>
            </w:r>
          </w:p>
        </w:tc>
        <w:tc>
          <w:tcPr>
            <w:tcW w:w="0" w:type="auto"/>
            <w:vAlign w:val="center"/>
            <w:hideMark/>
          </w:tcPr>
          <w:p w14:paraId="40833619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04BF4456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38AD5642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6CD2F299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3B1C280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A</w:t>
            </w:r>
          </w:p>
        </w:tc>
      </w:tr>
      <w:tr w:rsidR="004B1688" w:rsidRPr="003961F8" w14:paraId="7FDF21F7" w14:textId="77777777" w:rsidTr="7E084E40">
        <w:trPr>
          <w:tblCellSpacing w:w="15" w:type="dxa"/>
        </w:trPr>
        <w:tc>
          <w:tcPr>
            <w:tcW w:w="0" w:type="auto"/>
            <w:vAlign w:val="center"/>
          </w:tcPr>
          <w:p w14:paraId="1589A24A" w14:textId="77777777" w:rsidR="004B1688" w:rsidRPr="003961F8" w:rsidRDefault="004B1688" w:rsidP="003961F8">
            <w:pPr>
              <w:pStyle w:val="Sinespaciado"/>
              <w:jc w:val="center"/>
            </w:pPr>
          </w:p>
        </w:tc>
        <w:tc>
          <w:tcPr>
            <w:tcW w:w="0" w:type="auto"/>
            <w:vAlign w:val="center"/>
          </w:tcPr>
          <w:p w14:paraId="5C23B48B" w14:textId="77777777" w:rsidR="004B1688" w:rsidRPr="003961F8" w:rsidRDefault="004B1688" w:rsidP="003961F8">
            <w:pPr>
              <w:pStyle w:val="Sinespaciado"/>
              <w:jc w:val="center"/>
            </w:pPr>
          </w:p>
        </w:tc>
        <w:tc>
          <w:tcPr>
            <w:tcW w:w="0" w:type="auto"/>
            <w:vAlign w:val="center"/>
          </w:tcPr>
          <w:p w14:paraId="60D21328" w14:textId="77777777" w:rsidR="004B1688" w:rsidRPr="003961F8" w:rsidRDefault="004B1688" w:rsidP="003961F8">
            <w:pPr>
              <w:pStyle w:val="Sinespaciado"/>
              <w:jc w:val="center"/>
            </w:pPr>
          </w:p>
        </w:tc>
        <w:tc>
          <w:tcPr>
            <w:tcW w:w="0" w:type="auto"/>
            <w:vAlign w:val="center"/>
          </w:tcPr>
          <w:p w14:paraId="7635DD7D" w14:textId="77777777" w:rsidR="004B1688" w:rsidRPr="003961F8" w:rsidRDefault="004B1688" w:rsidP="003961F8">
            <w:pPr>
              <w:pStyle w:val="Sinespaciado"/>
              <w:jc w:val="center"/>
            </w:pPr>
          </w:p>
        </w:tc>
        <w:tc>
          <w:tcPr>
            <w:tcW w:w="0" w:type="auto"/>
            <w:vAlign w:val="center"/>
          </w:tcPr>
          <w:p w14:paraId="0B7EFD33" w14:textId="77777777" w:rsidR="004B1688" w:rsidRPr="003961F8" w:rsidRDefault="004B1688" w:rsidP="003961F8">
            <w:pPr>
              <w:pStyle w:val="Sinespaciad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C43983" w14:textId="77777777" w:rsidR="004B1688" w:rsidRPr="003961F8" w:rsidRDefault="004B1688" w:rsidP="003961F8">
            <w:pPr>
              <w:pStyle w:val="Sinespaciado"/>
              <w:jc w:val="center"/>
              <w:rPr>
                <w:b/>
                <w:bCs/>
              </w:rPr>
            </w:pPr>
          </w:p>
        </w:tc>
      </w:tr>
      <w:tr w:rsidR="003961F8" w:rsidRPr="003961F8" w14:paraId="59EE7033" w14:textId="77777777" w:rsidTr="7E084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C5B1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1.5.3 Entrega final del proyecto</w:t>
            </w:r>
          </w:p>
        </w:tc>
        <w:tc>
          <w:tcPr>
            <w:tcW w:w="0" w:type="auto"/>
            <w:vAlign w:val="center"/>
            <w:hideMark/>
          </w:tcPr>
          <w:p w14:paraId="1586CAB4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C</w:t>
            </w:r>
          </w:p>
        </w:tc>
        <w:tc>
          <w:tcPr>
            <w:tcW w:w="0" w:type="auto"/>
            <w:vAlign w:val="center"/>
            <w:hideMark/>
          </w:tcPr>
          <w:p w14:paraId="6F1B2617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7F91443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t>S</w:t>
            </w:r>
          </w:p>
        </w:tc>
        <w:tc>
          <w:tcPr>
            <w:tcW w:w="0" w:type="auto"/>
            <w:vAlign w:val="center"/>
            <w:hideMark/>
          </w:tcPr>
          <w:p w14:paraId="02F3594A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CB514DE" w14:textId="77777777" w:rsidR="003961F8" w:rsidRPr="003961F8" w:rsidRDefault="003961F8" w:rsidP="003961F8">
            <w:pPr>
              <w:pStyle w:val="Sinespaciado"/>
              <w:jc w:val="center"/>
            </w:pPr>
            <w:r w:rsidRPr="003961F8">
              <w:rPr>
                <w:b/>
                <w:bCs/>
              </w:rPr>
              <w:t>A</w:t>
            </w:r>
          </w:p>
        </w:tc>
      </w:tr>
      <w:tr w:rsidR="004B1688" w:rsidRPr="003961F8" w14:paraId="14D234B9" w14:textId="77777777" w:rsidTr="7E084E40">
        <w:trPr>
          <w:tblCellSpacing w:w="15" w:type="dxa"/>
        </w:trPr>
        <w:tc>
          <w:tcPr>
            <w:tcW w:w="0" w:type="auto"/>
            <w:vAlign w:val="center"/>
          </w:tcPr>
          <w:p w14:paraId="4F4FCF9B" w14:textId="77777777" w:rsidR="004B1688" w:rsidRDefault="004B1688" w:rsidP="004B1688">
            <w:pPr>
              <w:pStyle w:val="Sinespaciado"/>
              <w:jc w:val="center"/>
            </w:pPr>
          </w:p>
          <w:p w14:paraId="7A746AFB" w14:textId="2935CA33" w:rsidR="004B1688" w:rsidRDefault="004B1688" w:rsidP="004B1688">
            <w:pPr>
              <w:pStyle w:val="Sinespaciado"/>
              <w:jc w:val="center"/>
            </w:pPr>
            <w:r>
              <w:t>Leyenda:</w:t>
            </w:r>
          </w:p>
          <w:p w14:paraId="29C71522" w14:textId="56CCC886" w:rsidR="004B1688" w:rsidRDefault="004B1688" w:rsidP="004B1688">
            <w:pPr>
              <w:pStyle w:val="Sinespaciado"/>
              <w:jc w:val="center"/>
            </w:pPr>
            <w:r>
              <w:t>R: Responsable principal de la actividad.</w:t>
            </w:r>
          </w:p>
          <w:p w14:paraId="09E8D7EC" w14:textId="2EC21ADC" w:rsidR="004B1688" w:rsidRDefault="004B1688" w:rsidP="004B1688">
            <w:pPr>
              <w:pStyle w:val="Sinespaciado"/>
              <w:jc w:val="center"/>
            </w:pPr>
            <w:r>
              <w:t>A: Aprobador o quien valida el resultado.</w:t>
            </w:r>
          </w:p>
          <w:p w14:paraId="342FD5B7" w14:textId="59F04BBF" w:rsidR="004B1688" w:rsidRDefault="004B1688" w:rsidP="004B1688">
            <w:pPr>
              <w:pStyle w:val="Sinespaciado"/>
              <w:jc w:val="center"/>
            </w:pPr>
            <w:r>
              <w:t>C: Colabora en la ejecución de la tarea.</w:t>
            </w:r>
          </w:p>
          <w:p w14:paraId="7D827169" w14:textId="2A269929" w:rsidR="004B1688" w:rsidRPr="003961F8" w:rsidRDefault="004B1688" w:rsidP="004B1688">
            <w:pPr>
              <w:pStyle w:val="Sinespaciado"/>
              <w:jc w:val="center"/>
            </w:pPr>
            <w:r>
              <w:t>S: Soporte o asistencia secundaria.</w:t>
            </w:r>
          </w:p>
        </w:tc>
        <w:tc>
          <w:tcPr>
            <w:tcW w:w="0" w:type="auto"/>
            <w:vAlign w:val="center"/>
          </w:tcPr>
          <w:p w14:paraId="1045D783" w14:textId="77777777" w:rsidR="004B1688" w:rsidRPr="003961F8" w:rsidRDefault="004B1688" w:rsidP="003961F8">
            <w:pPr>
              <w:pStyle w:val="Sinespaciado"/>
              <w:jc w:val="center"/>
            </w:pPr>
          </w:p>
        </w:tc>
        <w:tc>
          <w:tcPr>
            <w:tcW w:w="0" w:type="auto"/>
            <w:vAlign w:val="center"/>
          </w:tcPr>
          <w:p w14:paraId="6269748F" w14:textId="77777777" w:rsidR="004B1688" w:rsidRPr="003961F8" w:rsidRDefault="004B1688" w:rsidP="003961F8">
            <w:pPr>
              <w:pStyle w:val="Sinespaciado"/>
              <w:jc w:val="center"/>
            </w:pPr>
          </w:p>
        </w:tc>
        <w:tc>
          <w:tcPr>
            <w:tcW w:w="0" w:type="auto"/>
            <w:vAlign w:val="center"/>
          </w:tcPr>
          <w:p w14:paraId="02A98618" w14:textId="77777777" w:rsidR="004B1688" w:rsidRPr="003961F8" w:rsidRDefault="004B1688" w:rsidP="003961F8">
            <w:pPr>
              <w:pStyle w:val="Sinespaciado"/>
              <w:jc w:val="center"/>
            </w:pPr>
          </w:p>
        </w:tc>
        <w:tc>
          <w:tcPr>
            <w:tcW w:w="0" w:type="auto"/>
            <w:vAlign w:val="center"/>
          </w:tcPr>
          <w:p w14:paraId="3C89E8A9" w14:textId="77777777" w:rsidR="004B1688" w:rsidRPr="003961F8" w:rsidRDefault="004B1688" w:rsidP="003961F8">
            <w:pPr>
              <w:pStyle w:val="Sinespaciad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1AF801B" w14:textId="77777777" w:rsidR="004B1688" w:rsidRPr="003961F8" w:rsidRDefault="004B1688" w:rsidP="003961F8">
            <w:pPr>
              <w:pStyle w:val="Sinespaciado"/>
              <w:jc w:val="center"/>
              <w:rPr>
                <w:b/>
                <w:bCs/>
              </w:rPr>
            </w:pPr>
          </w:p>
        </w:tc>
      </w:tr>
    </w:tbl>
    <w:p w14:paraId="0A9FC714" w14:textId="77777777" w:rsidR="0082244D" w:rsidRDefault="0082244D" w:rsidP="0082244D">
      <w:pPr>
        <w:pStyle w:val="Sinespaciado"/>
        <w:jc w:val="center"/>
      </w:pPr>
    </w:p>
    <w:p w14:paraId="2EA50529" w14:textId="77777777" w:rsidR="0082244D" w:rsidRDefault="0082244D" w:rsidP="0082244D">
      <w:pPr>
        <w:pStyle w:val="Sinespaciado"/>
        <w:jc w:val="center"/>
      </w:pPr>
    </w:p>
    <w:p w14:paraId="20FDE611" w14:textId="77777777" w:rsidR="004E1D5D" w:rsidRDefault="004E1D5D" w:rsidP="0082244D">
      <w:pPr>
        <w:pStyle w:val="Sinespaciado"/>
        <w:jc w:val="center"/>
      </w:pPr>
    </w:p>
    <w:p w14:paraId="28D7DE55" w14:textId="77777777" w:rsidR="004E1D5D" w:rsidRDefault="004E1D5D" w:rsidP="0082244D">
      <w:pPr>
        <w:pStyle w:val="Sinespaciado"/>
        <w:jc w:val="center"/>
      </w:pPr>
    </w:p>
    <w:p w14:paraId="4D7DC5AB" w14:textId="77777777" w:rsidR="004E1D5D" w:rsidRDefault="004E1D5D" w:rsidP="0082244D">
      <w:pPr>
        <w:pStyle w:val="Sinespaciado"/>
        <w:jc w:val="center"/>
      </w:pPr>
    </w:p>
    <w:p w14:paraId="5C2147BA" w14:textId="77777777" w:rsidR="004E1D5D" w:rsidRDefault="004E1D5D" w:rsidP="0082244D">
      <w:pPr>
        <w:pStyle w:val="Sinespaciado"/>
        <w:jc w:val="center"/>
      </w:pPr>
    </w:p>
    <w:p w14:paraId="6664F0BE" w14:textId="77777777" w:rsidR="004E1D5D" w:rsidRDefault="004E1D5D" w:rsidP="0082244D">
      <w:pPr>
        <w:pStyle w:val="Sinespaciado"/>
        <w:jc w:val="center"/>
      </w:pPr>
    </w:p>
    <w:p w14:paraId="0BBAC2B4" w14:textId="12F9B026" w:rsidR="004E1D5D" w:rsidRDefault="004E1D5D" w:rsidP="0082244D">
      <w:pPr>
        <w:pStyle w:val="Sinespaciado"/>
        <w:jc w:val="center"/>
      </w:pPr>
    </w:p>
    <w:p w14:paraId="61798753" w14:textId="7FFFA9C3" w:rsidR="16DC272F" w:rsidRDefault="16DC272F" w:rsidP="16DC272F">
      <w:pPr>
        <w:pStyle w:val="Sinespaciado"/>
        <w:jc w:val="center"/>
      </w:pPr>
    </w:p>
    <w:p w14:paraId="31691F68" w14:textId="77777777" w:rsidR="004E1D5D" w:rsidRDefault="004E1D5D" w:rsidP="0082244D">
      <w:pPr>
        <w:pStyle w:val="Sinespaciado"/>
        <w:jc w:val="center"/>
      </w:pPr>
    </w:p>
    <w:p w14:paraId="34D555A4" w14:textId="77777777" w:rsidR="004E1D5D" w:rsidRDefault="004E1D5D" w:rsidP="0082244D">
      <w:pPr>
        <w:pStyle w:val="Sinespaciado"/>
        <w:jc w:val="center"/>
      </w:pPr>
    </w:p>
    <w:tbl>
      <w:tblPr>
        <w:tblStyle w:val="Tablaconcuadrcula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82244D" w14:paraId="70B2003A" w14:textId="77777777">
        <w:tc>
          <w:tcPr>
            <w:tcW w:w="9639" w:type="dxa"/>
          </w:tcPr>
          <w:p w14:paraId="0BC3C6E5" w14:textId="77777777" w:rsidR="0082244D" w:rsidRPr="000437EF" w:rsidRDefault="0082244D">
            <w:pPr>
              <w:pStyle w:val="Sinespaciad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Lista de actividades con sus predecesores inmediatos. </w:t>
            </w:r>
          </w:p>
        </w:tc>
      </w:tr>
      <w:tr w:rsidR="0082244D" w14:paraId="0E12326D" w14:textId="77777777">
        <w:tc>
          <w:tcPr>
            <w:tcW w:w="9639" w:type="dxa"/>
            <w:shd w:val="clear" w:color="auto" w:fill="44546A" w:themeFill="text2"/>
          </w:tcPr>
          <w:p w14:paraId="77BFA462" w14:textId="77777777" w:rsidR="0082244D" w:rsidRPr="00183ADB" w:rsidRDefault="0082244D">
            <w:pPr>
              <w:pStyle w:val="Sinespaciado"/>
              <w:jc w:val="both"/>
              <w:rPr>
                <w:sz w:val="12"/>
                <w:szCs w:val="12"/>
              </w:rPr>
            </w:pPr>
          </w:p>
        </w:tc>
      </w:tr>
    </w:tbl>
    <w:p w14:paraId="6B252596" w14:textId="77777777" w:rsidR="0082244D" w:rsidRPr="00A92BD0" w:rsidRDefault="0082244D" w:rsidP="0082244D">
      <w:pPr>
        <w:pStyle w:val="Sinespaciado"/>
        <w:jc w:val="center"/>
      </w:pPr>
    </w:p>
    <w:tbl>
      <w:tblPr>
        <w:tblStyle w:val="Tablaconcuadrcula"/>
        <w:tblW w:w="0" w:type="auto"/>
        <w:tblCellSpacing w:w="15" w:type="dxa"/>
        <w:tblInd w:w="14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3920"/>
        <w:gridCol w:w="1907"/>
        <w:gridCol w:w="2163"/>
      </w:tblGrid>
      <w:tr w:rsidR="00401C61" w:rsidRPr="00401C61" w14:paraId="426085CB" w14:textId="77777777" w:rsidTr="29E26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A6894" w14:textId="77777777" w:rsidR="00401C61" w:rsidRPr="00401C61" w:rsidRDefault="00401C61" w:rsidP="00401C61">
            <w:pPr>
              <w:pStyle w:val="Sinespaciado"/>
              <w:rPr>
                <w:b/>
                <w:bCs/>
              </w:rPr>
            </w:pPr>
            <w:r w:rsidRPr="00401C6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5AC569" w14:textId="77777777" w:rsidR="00401C61" w:rsidRPr="00401C61" w:rsidRDefault="00401C61" w:rsidP="00401C61">
            <w:pPr>
              <w:pStyle w:val="Sinespaciado"/>
              <w:rPr>
                <w:b/>
                <w:bCs/>
              </w:rPr>
            </w:pPr>
            <w:r w:rsidRPr="00401C61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4D545091" w14:textId="77777777" w:rsidR="00401C61" w:rsidRPr="00401C61" w:rsidRDefault="00401C61" w:rsidP="00401C61">
            <w:pPr>
              <w:pStyle w:val="Sinespaciado"/>
              <w:rPr>
                <w:b/>
                <w:bCs/>
              </w:rPr>
            </w:pPr>
            <w:r w:rsidRPr="00401C61">
              <w:rPr>
                <w:b/>
                <w:bCs/>
              </w:rPr>
              <w:t>Predecesor inmediato</w:t>
            </w:r>
          </w:p>
        </w:tc>
        <w:tc>
          <w:tcPr>
            <w:tcW w:w="0" w:type="auto"/>
            <w:vAlign w:val="center"/>
            <w:hideMark/>
          </w:tcPr>
          <w:p w14:paraId="36A3BB98" w14:textId="77777777" w:rsidR="00401C61" w:rsidRPr="00401C61" w:rsidRDefault="00401C61" w:rsidP="00401C61">
            <w:pPr>
              <w:pStyle w:val="Sinespaciado"/>
              <w:rPr>
                <w:b/>
                <w:bCs/>
              </w:rPr>
            </w:pPr>
            <w:r w:rsidRPr="00401C61">
              <w:rPr>
                <w:b/>
                <w:bCs/>
              </w:rPr>
              <w:t>Duración estimada (días)</w:t>
            </w:r>
          </w:p>
        </w:tc>
      </w:tr>
      <w:tr w:rsidR="00401C61" w:rsidRPr="00401C61" w14:paraId="3504942D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92D8" w14:textId="77777777" w:rsidR="00401C61" w:rsidRPr="00401C61" w:rsidRDefault="00401C61" w:rsidP="00401C61">
            <w:pPr>
              <w:pStyle w:val="Sinespaciado"/>
            </w:pPr>
            <w:r w:rsidRPr="00401C61">
              <w:t>1</w:t>
            </w:r>
          </w:p>
        </w:tc>
        <w:tc>
          <w:tcPr>
            <w:tcW w:w="0" w:type="auto"/>
            <w:vAlign w:val="center"/>
            <w:hideMark/>
          </w:tcPr>
          <w:p w14:paraId="008310A2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1.1 Análisis de requerimientos</w:t>
            </w:r>
          </w:p>
        </w:tc>
        <w:tc>
          <w:tcPr>
            <w:tcW w:w="0" w:type="auto"/>
            <w:vAlign w:val="center"/>
            <w:hideMark/>
          </w:tcPr>
          <w:p w14:paraId="3F21D81D" w14:textId="77777777" w:rsidR="00401C61" w:rsidRPr="00401C61" w:rsidRDefault="00401C61" w:rsidP="00401C61">
            <w:pPr>
              <w:pStyle w:val="Sinespaciado"/>
            </w:pPr>
            <w:r w:rsidRPr="00401C61">
              <w:t>—</w:t>
            </w:r>
          </w:p>
        </w:tc>
        <w:tc>
          <w:tcPr>
            <w:tcW w:w="0" w:type="auto"/>
            <w:vAlign w:val="center"/>
            <w:hideMark/>
          </w:tcPr>
          <w:p w14:paraId="106CB265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3</w:t>
            </w:r>
          </w:p>
        </w:tc>
      </w:tr>
      <w:tr w:rsidR="00401C61" w:rsidRPr="00401C61" w14:paraId="4B87F8FB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40C4" w14:textId="77777777" w:rsidR="00401C61" w:rsidRPr="00401C61" w:rsidRDefault="00401C61" w:rsidP="00401C61">
            <w:pPr>
              <w:pStyle w:val="Sinespaciado"/>
            </w:pPr>
            <w:r w:rsidRPr="00401C61">
              <w:t>2</w:t>
            </w:r>
          </w:p>
        </w:tc>
        <w:tc>
          <w:tcPr>
            <w:tcW w:w="0" w:type="auto"/>
            <w:vAlign w:val="center"/>
            <w:hideMark/>
          </w:tcPr>
          <w:p w14:paraId="43825E71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1.1.1 Identificar necesidades del negocio</w:t>
            </w:r>
          </w:p>
        </w:tc>
        <w:tc>
          <w:tcPr>
            <w:tcW w:w="0" w:type="auto"/>
            <w:vAlign w:val="center"/>
            <w:hideMark/>
          </w:tcPr>
          <w:p w14:paraId="7B6DFA93" w14:textId="77777777" w:rsidR="00401C61" w:rsidRPr="00401C61" w:rsidRDefault="00401C61" w:rsidP="00401C61">
            <w:pPr>
              <w:pStyle w:val="Sinespaciado"/>
            </w:pPr>
            <w:r w:rsidRPr="00401C61">
              <w:t>1</w:t>
            </w:r>
          </w:p>
        </w:tc>
        <w:tc>
          <w:tcPr>
            <w:tcW w:w="0" w:type="auto"/>
            <w:vAlign w:val="center"/>
            <w:hideMark/>
          </w:tcPr>
          <w:p w14:paraId="4532DE53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2</w:t>
            </w:r>
          </w:p>
        </w:tc>
      </w:tr>
      <w:tr w:rsidR="00401C61" w:rsidRPr="00401C61" w14:paraId="2B0707ED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A56D" w14:textId="77777777" w:rsidR="00401C61" w:rsidRPr="00401C61" w:rsidRDefault="00401C61" w:rsidP="00401C61">
            <w:pPr>
              <w:pStyle w:val="Sinespaciado"/>
            </w:pPr>
            <w:r w:rsidRPr="00401C61">
              <w:t>3</w:t>
            </w:r>
          </w:p>
        </w:tc>
        <w:tc>
          <w:tcPr>
            <w:tcW w:w="0" w:type="auto"/>
            <w:vAlign w:val="center"/>
            <w:hideMark/>
          </w:tcPr>
          <w:p w14:paraId="3542242F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1.1.2 Definir objetivos funcionales</w:t>
            </w:r>
          </w:p>
        </w:tc>
        <w:tc>
          <w:tcPr>
            <w:tcW w:w="0" w:type="auto"/>
            <w:vAlign w:val="center"/>
            <w:hideMark/>
          </w:tcPr>
          <w:p w14:paraId="4572F3E5" w14:textId="77777777" w:rsidR="00401C61" w:rsidRPr="00401C61" w:rsidRDefault="00401C61" w:rsidP="00401C61">
            <w:pPr>
              <w:pStyle w:val="Sinespaciado"/>
            </w:pPr>
            <w:r w:rsidRPr="00401C61">
              <w:t>2</w:t>
            </w:r>
          </w:p>
        </w:tc>
        <w:tc>
          <w:tcPr>
            <w:tcW w:w="0" w:type="auto"/>
            <w:vAlign w:val="center"/>
            <w:hideMark/>
          </w:tcPr>
          <w:p w14:paraId="66036358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3</w:t>
            </w:r>
          </w:p>
        </w:tc>
      </w:tr>
      <w:tr w:rsidR="00401C61" w:rsidRPr="00401C61" w14:paraId="51148CC1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EA96" w14:textId="77777777" w:rsidR="00401C61" w:rsidRPr="00401C61" w:rsidRDefault="00401C61" w:rsidP="00401C61">
            <w:pPr>
              <w:pStyle w:val="Sinespaciado"/>
            </w:pPr>
            <w:r w:rsidRPr="00401C61">
              <w:t>4</w:t>
            </w:r>
          </w:p>
        </w:tc>
        <w:tc>
          <w:tcPr>
            <w:tcW w:w="0" w:type="auto"/>
            <w:vAlign w:val="center"/>
            <w:hideMark/>
          </w:tcPr>
          <w:p w14:paraId="5B7F4E03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1.1.3 Levantar información con los propietarios</w:t>
            </w:r>
          </w:p>
        </w:tc>
        <w:tc>
          <w:tcPr>
            <w:tcW w:w="0" w:type="auto"/>
            <w:vAlign w:val="center"/>
            <w:hideMark/>
          </w:tcPr>
          <w:p w14:paraId="3DE0BAE8" w14:textId="77777777" w:rsidR="00401C61" w:rsidRPr="00401C61" w:rsidRDefault="00401C61" w:rsidP="00401C61">
            <w:pPr>
              <w:pStyle w:val="Sinespaciado"/>
            </w:pPr>
            <w:r w:rsidRPr="00401C61">
              <w:t>2</w:t>
            </w:r>
          </w:p>
        </w:tc>
        <w:tc>
          <w:tcPr>
            <w:tcW w:w="0" w:type="auto"/>
            <w:vAlign w:val="center"/>
            <w:hideMark/>
          </w:tcPr>
          <w:p w14:paraId="716F2CBF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2</w:t>
            </w:r>
          </w:p>
        </w:tc>
      </w:tr>
      <w:tr w:rsidR="00401C61" w:rsidRPr="00401C61" w14:paraId="2EE0DB90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9B36" w14:textId="77777777" w:rsidR="00401C61" w:rsidRPr="00401C61" w:rsidRDefault="00401C61" w:rsidP="00401C61">
            <w:pPr>
              <w:pStyle w:val="Sinespaciado"/>
            </w:pPr>
            <w:r w:rsidRPr="00401C61">
              <w:t>5</w:t>
            </w:r>
          </w:p>
        </w:tc>
        <w:tc>
          <w:tcPr>
            <w:tcW w:w="0" w:type="auto"/>
            <w:vAlign w:val="center"/>
            <w:hideMark/>
          </w:tcPr>
          <w:p w14:paraId="74172AF3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1.2 Diseño del sitio web</w:t>
            </w:r>
          </w:p>
        </w:tc>
        <w:tc>
          <w:tcPr>
            <w:tcW w:w="0" w:type="auto"/>
            <w:vAlign w:val="center"/>
            <w:hideMark/>
          </w:tcPr>
          <w:p w14:paraId="37D79F4B" w14:textId="77777777" w:rsidR="00401C61" w:rsidRPr="00401C61" w:rsidRDefault="00401C61" w:rsidP="00401C61">
            <w:pPr>
              <w:pStyle w:val="Sinespaciado"/>
            </w:pPr>
            <w:r w:rsidRPr="00401C61">
              <w:t>3, 4</w:t>
            </w:r>
          </w:p>
        </w:tc>
        <w:tc>
          <w:tcPr>
            <w:tcW w:w="0" w:type="auto"/>
            <w:vAlign w:val="center"/>
            <w:hideMark/>
          </w:tcPr>
          <w:p w14:paraId="6606D331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5</w:t>
            </w:r>
          </w:p>
        </w:tc>
      </w:tr>
      <w:tr w:rsidR="00401C61" w:rsidRPr="00401C61" w14:paraId="511B9E7B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F836" w14:textId="77777777" w:rsidR="00401C61" w:rsidRPr="00401C61" w:rsidRDefault="00401C61" w:rsidP="00401C61">
            <w:pPr>
              <w:pStyle w:val="Sinespaciado"/>
            </w:pPr>
            <w:r w:rsidRPr="00401C61">
              <w:t>6</w:t>
            </w:r>
          </w:p>
        </w:tc>
        <w:tc>
          <w:tcPr>
            <w:tcW w:w="0" w:type="auto"/>
            <w:vAlign w:val="center"/>
            <w:hideMark/>
          </w:tcPr>
          <w:p w14:paraId="4765DB60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1.2.1 Diseño de la interfaz (UX/UI)</w:t>
            </w:r>
          </w:p>
        </w:tc>
        <w:tc>
          <w:tcPr>
            <w:tcW w:w="0" w:type="auto"/>
            <w:vAlign w:val="center"/>
            <w:hideMark/>
          </w:tcPr>
          <w:p w14:paraId="299DCEB7" w14:textId="77777777" w:rsidR="00401C61" w:rsidRPr="00401C61" w:rsidRDefault="00401C61" w:rsidP="00401C61">
            <w:pPr>
              <w:pStyle w:val="Sinespaciado"/>
            </w:pPr>
            <w:r w:rsidRPr="00401C61">
              <w:t>5</w:t>
            </w:r>
          </w:p>
        </w:tc>
        <w:tc>
          <w:tcPr>
            <w:tcW w:w="0" w:type="auto"/>
            <w:vAlign w:val="center"/>
            <w:hideMark/>
          </w:tcPr>
          <w:p w14:paraId="26100EFC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7</w:t>
            </w:r>
          </w:p>
        </w:tc>
      </w:tr>
      <w:tr w:rsidR="00401C61" w:rsidRPr="00401C61" w14:paraId="7494D0C2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B2B8" w14:textId="77777777" w:rsidR="00401C61" w:rsidRPr="00401C61" w:rsidRDefault="00401C61" w:rsidP="00401C61">
            <w:pPr>
              <w:pStyle w:val="Sinespaciado"/>
            </w:pPr>
            <w:r w:rsidRPr="00401C61">
              <w:t>7</w:t>
            </w:r>
          </w:p>
        </w:tc>
        <w:tc>
          <w:tcPr>
            <w:tcW w:w="0" w:type="auto"/>
            <w:vAlign w:val="center"/>
            <w:hideMark/>
          </w:tcPr>
          <w:p w14:paraId="0F24151D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1.2.2 Estructura de navegación</w:t>
            </w:r>
          </w:p>
        </w:tc>
        <w:tc>
          <w:tcPr>
            <w:tcW w:w="0" w:type="auto"/>
            <w:vAlign w:val="center"/>
            <w:hideMark/>
          </w:tcPr>
          <w:p w14:paraId="764AABF5" w14:textId="77777777" w:rsidR="00401C61" w:rsidRPr="00401C61" w:rsidRDefault="00401C61" w:rsidP="00401C61">
            <w:pPr>
              <w:pStyle w:val="Sinespaciado"/>
            </w:pPr>
            <w:r w:rsidRPr="00401C61">
              <w:t>5</w:t>
            </w:r>
          </w:p>
        </w:tc>
        <w:tc>
          <w:tcPr>
            <w:tcW w:w="0" w:type="auto"/>
            <w:vAlign w:val="center"/>
            <w:hideMark/>
          </w:tcPr>
          <w:p w14:paraId="29B3DF93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5</w:t>
            </w:r>
          </w:p>
        </w:tc>
      </w:tr>
      <w:tr w:rsidR="00401C61" w:rsidRPr="00401C61" w14:paraId="01B17723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91D3" w14:textId="77777777" w:rsidR="00401C61" w:rsidRPr="00401C61" w:rsidRDefault="00401C61" w:rsidP="00401C61">
            <w:pPr>
              <w:pStyle w:val="Sinespaciado"/>
            </w:pPr>
            <w:r w:rsidRPr="00401C61">
              <w:t>8</w:t>
            </w:r>
          </w:p>
        </w:tc>
        <w:tc>
          <w:tcPr>
            <w:tcW w:w="0" w:type="auto"/>
            <w:vAlign w:val="center"/>
            <w:hideMark/>
          </w:tcPr>
          <w:p w14:paraId="4BFBFC21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1.2.3 Definición del contenido</w:t>
            </w:r>
          </w:p>
        </w:tc>
        <w:tc>
          <w:tcPr>
            <w:tcW w:w="0" w:type="auto"/>
            <w:vAlign w:val="center"/>
            <w:hideMark/>
          </w:tcPr>
          <w:p w14:paraId="1D046BD6" w14:textId="77777777" w:rsidR="00401C61" w:rsidRPr="00401C61" w:rsidRDefault="00401C61" w:rsidP="00401C61">
            <w:pPr>
              <w:pStyle w:val="Sinespaciado"/>
            </w:pPr>
            <w:r w:rsidRPr="00401C61">
              <w:t>5</w:t>
            </w:r>
          </w:p>
        </w:tc>
        <w:tc>
          <w:tcPr>
            <w:tcW w:w="0" w:type="auto"/>
            <w:vAlign w:val="center"/>
            <w:hideMark/>
          </w:tcPr>
          <w:p w14:paraId="4DA9AF28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4</w:t>
            </w:r>
          </w:p>
        </w:tc>
      </w:tr>
      <w:tr w:rsidR="00401C61" w:rsidRPr="00401C61" w14:paraId="783024C5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38E2" w14:textId="77777777" w:rsidR="00401C61" w:rsidRPr="00401C61" w:rsidRDefault="00401C61" w:rsidP="00401C61">
            <w:pPr>
              <w:pStyle w:val="Sinespaciado"/>
            </w:pPr>
            <w:r w:rsidRPr="00401C61">
              <w:t>9</w:t>
            </w:r>
          </w:p>
        </w:tc>
        <w:tc>
          <w:tcPr>
            <w:tcW w:w="0" w:type="auto"/>
            <w:vAlign w:val="center"/>
            <w:hideMark/>
          </w:tcPr>
          <w:p w14:paraId="3E76EE4D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1.3 Desarrollo e implementación</w:t>
            </w:r>
          </w:p>
        </w:tc>
        <w:tc>
          <w:tcPr>
            <w:tcW w:w="0" w:type="auto"/>
            <w:vAlign w:val="center"/>
            <w:hideMark/>
          </w:tcPr>
          <w:p w14:paraId="73A0D34A" w14:textId="77777777" w:rsidR="00401C61" w:rsidRPr="00401C61" w:rsidRDefault="00401C61" w:rsidP="00401C61">
            <w:pPr>
              <w:pStyle w:val="Sinespaciado"/>
            </w:pPr>
            <w:r w:rsidRPr="00401C61">
              <w:t>6, 7, 8</w:t>
            </w:r>
          </w:p>
        </w:tc>
        <w:tc>
          <w:tcPr>
            <w:tcW w:w="0" w:type="auto"/>
            <w:vAlign w:val="center"/>
            <w:hideMark/>
          </w:tcPr>
          <w:p w14:paraId="7BD6BD7B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14</w:t>
            </w:r>
          </w:p>
        </w:tc>
      </w:tr>
      <w:tr w:rsidR="00401C61" w:rsidRPr="00401C61" w14:paraId="0158E1A4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9AF7" w14:textId="77777777" w:rsidR="00401C61" w:rsidRPr="00401C61" w:rsidRDefault="00401C61" w:rsidP="00401C61">
            <w:pPr>
              <w:pStyle w:val="Sinespaciado"/>
            </w:pPr>
            <w:r w:rsidRPr="00401C61">
              <w:t>10</w:t>
            </w:r>
          </w:p>
        </w:tc>
        <w:tc>
          <w:tcPr>
            <w:tcW w:w="0" w:type="auto"/>
            <w:vAlign w:val="center"/>
            <w:hideMark/>
          </w:tcPr>
          <w:p w14:paraId="0DE8EA3F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1.3.1 Desarrollo del sitio web</w:t>
            </w:r>
          </w:p>
        </w:tc>
        <w:tc>
          <w:tcPr>
            <w:tcW w:w="0" w:type="auto"/>
            <w:vAlign w:val="center"/>
            <w:hideMark/>
          </w:tcPr>
          <w:p w14:paraId="3B6F37AC" w14:textId="77777777" w:rsidR="00401C61" w:rsidRPr="00401C61" w:rsidRDefault="00401C61" w:rsidP="00401C61">
            <w:pPr>
              <w:pStyle w:val="Sinespaciado"/>
            </w:pPr>
            <w:r w:rsidRPr="00401C61">
              <w:t>9</w:t>
            </w:r>
          </w:p>
        </w:tc>
        <w:tc>
          <w:tcPr>
            <w:tcW w:w="0" w:type="auto"/>
            <w:vAlign w:val="center"/>
            <w:hideMark/>
          </w:tcPr>
          <w:p w14:paraId="34B79195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12</w:t>
            </w:r>
          </w:p>
        </w:tc>
      </w:tr>
      <w:tr w:rsidR="00401C61" w:rsidRPr="00401C61" w14:paraId="3D9F588B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0241" w14:textId="77777777" w:rsidR="00401C61" w:rsidRPr="00401C61" w:rsidRDefault="00401C61" w:rsidP="00401C61">
            <w:pPr>
              <w:pStyle w:val="Sinespaciado"/>
            </w:pPr>
            <w:r w:rsidRPr="00401C61">
              <w:t>11</w:t>
            </w:r>
          </w:p>
        </w:tc>
        <w:tc>
          <w:tcPr>
            <w:tcW w:w="0" w:type="auto"/>
            <w:vAlign w:val="center"/>
            <w:hideMark/>
          </w:tcPr>
          <w:p w14:paraId="0BC461DE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1.3.2 Configuración del hosting y dominio</w:t>
            </w:r>
          </w:p>
        </w:tc>
        <w:tc>
          <w:tcPr>
            <w:tcW w:w="0" w:type="auto"/>
            <w:vAlign w:val="center"/>
            <w:hideMark/>
          </w:tcPr>
          <w:p w14:paraId="07EB2FF5" w14:textId="77777777" w:rsidR="00401C61" w:rsidRPr="00401C61" w:rsidRDefault="00401C61" w:rsidP="00401C61">
            <w:pPr>
              <w:pStyle w:val="Sinespaciado"/>
            </w:pPr>
            <w:r w:rsidRPr="00401C61">
              <w:t>9</w:t>
            </w:r>
          </w:p>
        </w:tc>
        <w:tc>
          <w:tcPr>
            <w:tcW w:w="0" w:type="auto"/>
            <w:vAlign w:val="center"/>
            <w:hideMark/>
          </w:tcPr>
          <w:p w14:paraId="649B8738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2</w:t>
            </w:r>
          </w:p>
        </w:tc>
      </w:tr>
      <w:tr w:rsidR="00401C61" w:rsidRPr="00401C61" w14:paraId="0A66CD57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A73C" w14:textId="77777777" w:rsidR="00401C61" w:rsidRPr="00401C61" w:rsidRDefault="00401C61" w:rsidP="00401C61">
            <w:pPr>
              <w:pStyle w:val="Sinespaciado"/>
            </w:pPr>
            <w:r w:rsidRPr="00401C61">
              <w:t>12</w:t>
            </w:r>
          </w:p>
        </w:tc>
        <w:tc>
          <w:tcPr>
            <w:tcW w:w="0" w:type="auto"/>
            <w:vAlign w:val="center"/>
            <w:hideMark/>
          </w:tcPr>
          <w:p w14:paraId="2460815D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1.3.3 Integración de catálogo de productos</w:t>
            </w:r>
          </w:p>
        </w:tc>
        <w:tc>
          <w:tcPr>
            <w:tcW w:w="0" w:type="auto"/>
            <w:vAlign w:val="center"/>
            <w:hideMark/>
          </w:tcPr>
          <w:p w14:paraId="254F9B16" w14:textId="77777777" w:rsidR="00401C61" w:rsidRPr="00401C61" w:rsidRDefault="00401C61" w:rsidP="00401C61">
            <w:pPr>
              <w:pStyle w:val="Sinespaciado"/>
            </w:pPr>
            <w:r w:rsidRPr="00401C61">
              <w:t>10, 11</w:t>
            </w:r>
          </w:p>
        </w:tc>
        <w:tc>
          <w:tcPr>
            <w:tcW w:w="0" w:type="auto"/>
            <w:vAlign w:val="center"/>
            <w:hideMark/>
          </w:tcPr>
          <w:p w14:paraId="79FD6DB6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5</w:t>
            </w:r>
          </w:p>
        </w:tc>
      </w:tr>
      <w:tr w:rsidR="00401C61" w:rsidRPr="00401C61" w14:paraId="4D1709BE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3D93" w14:textId="77777777" w:rsidR="00401C61" w:rsidRPr="00401C61" w:rsidRDefault="00401C61" w:rsidP="00401C61">
            <w:pPr>
              <w:pStyle w:val="Sinespaciado"/>
            </w:pPr>
            <w:r w:rsidRPr="00401C61">
              <w:t>13</w:t>
            </w:r>
          </w:p>
        </w:tc>
        <w:tc>
          <w:tcPr>
            <w:tcW w:w="0" w:type="auto"/>
            <w:vAlign w:val="center"/>
            <w:hideMark/>
          </w:tcPr>
          <w:p w14:paraId="49A7085E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1.4 Pruebas y validación</w:t>
            </w:r>
          </w:p>
        </w:tc>
        <w:tc>
          <w:tcPr>
            <w:tcW w:w="0" w:type="auto"/>
            <w:vAlign w:val="center"/>
            <w:hideMark/>
          </w:tcPr>
          <w:p w14:paraId="27F8E16E" w14:textId="77777777" w:rsidR="00401C61" w:rsidRPr="00401C61" w:rsidRDefault="00401C61" w:rsidP="00401C61">
            <w:pPr>
              <w:pStyle w:val="Sinespaciado"/>
            </w:pPr>
            <w:r w:rsidRPr="00401C61">
              <w:t>12</w:t>
            </w:r>
          </w:p>
        </w:tc>
        <w:tc>
          <w:tcPr>
            <w:tcW w:w="0" w:type="auto"/>
            <w:vAlign w:val="center"/>
            <w:hideMark/>
          </w:tcPr>
          <w:p w14:paraId="11ED064A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7</w:t>
            </w:r>
          </w:p>
        </w:tc>
      </w:tr>
      <w:tr w:rsidR="00401C61" w:rsidRPr="00401C61" w14:paraId="61381478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9518" w14:textId="77777777" w:rsidR="00401C61" w:rsidRPr="00401C61" w:rsidRDefault="00401C61" w:rsidP="00401C61">
            <w:pPr>
              <w:pStyle w:val="Sinespaciado"/>
            </w:pPr>
            <w:r w:rsidRPr="00401C61">
              <w:t>14</w:t>
            </w:r>
          </w:p>
        </w:tc>
        <w:tc>
          <w:tcPr>
            <w:tcW w:w="0" w:type="auto"/>
            <w:vAlign w:val="center"/>
            <w:hideMark/>
          </w:tcPr>
          <w:p w14:paraId="5AAD6FBE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1.4.1 Pruebas de funcionalidad</w:t>
            </w:r>
          </w:p>
        </w:tc>
        <w:tc>
          <w:tcPr>
            <w:tcW w:w="0" w:type="auto"/>
            <w:vAlign w:val="center"/>
            <w:hideMark/>
          </w:tcPr>
          <w:p w14:paraId="4AA4A470" w14:textId="77777777" w:rsidR="00401C61" w:rsidRPr="00401C61" w:rsidRDefault="00401C61" w:rsidP="00401C61">
            <w:pPr>
              <w:pStyle w:val="Sinespaciado"/>
            </w:pPr>
            <w:r w:rsidRPr="00401C61">
              <w:t>13</w:t>
            </w:r>
          </w:p>
        </w:tc>
        <w:tc>
          <w:tcPr>
            <w:tcW w:w="0" w:type="auto"/>
            <w:vAlign w:val="center"/>
            <w:hideMark/>
          </w:tcPr>
          <w:p w14:paraId="2945436A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3</w:t>
            </w:r>
          </w:p>
        </w:tc>
      </w:tr>
      <w:tr w:rsidR="00401C61" w:rsidRPr="00401C61" w14:paraId="09F72600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2D10" w14:textId="77777777" w:rsidR="00401C61" w:rsidRPr="00401C61" w:rsidRDefault="00401C61" w:rsidP="00401C61">
            <w:pPr>
              <w:pStyle w:val="Sinespaciado"/>
            </w:pPr>
            <w:r w:rsidRPr="00401C61">
              <w:t>15</w:t>
            </w:r>
          </w:p>
        </w:tc>
        <w:tc>
          <w:tcPr>
            <w:tcW w:w="0" w:type="auto"/>
            <w:vAlign w:val="center"/>
            <w:hideMark/>
          </w:tcPr>
          <w:p w14:paraId="33ABA71D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1.4.2 Corrección de errores</w:t>
            </w:r>
          </w:p>
        </w:tc>
        <w:tc>
          <w:tcPr>
            <w:tcW w:w="0" w:type="auto"/>
            <w:vAlign w:val="center"/>
            <w:hideMark/>
          </w:tcPr>
          <w:p w14:paraId="5B36D761" w14:textId="77777777" w:rsidR="00401C61" w:rsidRPr="00401C61" w:rsidRDefault="00401C61" w:rsidP="00401C61">
            <w:pPr>
              <w:pStyle w:val="Sinespaciado"/>
            </w:pPr>
            <w:r w:rsidRPr="00401C61">
              <w:t>14</w:t>
            </w:r>
          </w:p>
        </w:tc>
        <w:tc>
          <w:tcPr>
            <w:tcW w:w="0" w:type="auto"/>
            <w:vAlign w:val="center"/>
            <w:hideMark/>
          </w:tcPr>
          <w:p w14:paraId="61F187E4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4</w:t>
            </w:r>
          </w:p>
        </w:tc>
      </w:tr>
      <w:tr w:rsidR="00401C61" w:rsidRPr="00401C61" w14:paraId="5EE0AC2C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7E40" w14:textId="77777777" w:rsidR="00401C61" w:rsidRPr="00401C61" w:rsidRDefault="00401C61" w:rsidP="00401C61">
            <w:pPr>
              <w:pStyle w:val="Sinespaciado"/>
            </w:pPr>
            <w:r w:rsidRPr="00401C61">
              <w:t>16</w:t>
            </w:r>
          </w:p>
        </w:tc>
        <w:tc>
          <w:tcPr>
            <w:tcW w:w="0" w:type="auto"/>
            <w:vAlign w:val="center"/>
            <w:hideMark/>
          </w:tcPr>
          <w:p w14:paraId="74ED5C8D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1.4.3 Validación final con el cliente</w:t>
            </w:r>
          </w:p>
        </w:tc>
        <w:tc>
          <w:tcPr>
            <w:tcW w:w="0" w:type="auto"/>
            <w:vAlign w:val="center"/>
            <w:hideMark/>
          </w:tcPr>
          <w:p w14:paraId="51047E5D" w14:textId="77777777" w:rsidR="00401C61" w:rsidRPr="00401C61" w:rsidRDefault="00401C61" w:rsidP="00401C61">
            <w:pPr>
              <w:pStyle w:val="Sinespaciado"/>
            </w:pPr>
            <w:r w:rsidRPr="00401C61">
              <w:t>14</w:t>
            </w:r>
          </w:p>
        </w:tc>
        <w:tc>
          <w:tcPr>
            <w:tcW w:w="0" w:type="auto"/>
            <w:vAlign w:val="center"/>
            <w:hideMark/>
          </w:tcPr>
          <w:p w14:paraId="34709A6A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2</w:t>
            </w:r>
          </w:p>
        </w:tc>
      </w:tr>
      <w:tr w:rsidR="00401C61" w:rsidRPr="00401C61" w14:paraId="194F251D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01C0" w14:textId="77777777" w:rsidR="00401C61" w:rsidRPr="00401C61" w:rsidRDefault="00401C61" w:rsidP="00401C61">
            <w:pPr>
              <w:pStyle w:val="Sinespaciado"/>
            </w:pPr>
            <w:r w:rsidRPr="00401C61">
              <w:t>17</w:t>
            </w:r>
          </w:p>
        </w:tc>
        <w:tc>
          <w:tcPr>
            <w:tcW w:w="0" w:type="auto"/>
            <w:vAlign w:val="center"/>
            <w:hideMark/>
          </w:tcPr>
          <w:p w14:paraId="086226ED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1.5 Capacitación y entrega del sistema</w:t>
            </w:r>
          </w:p>
        </w:tc>
        <w:tc>
          <w:tcPr>
            <w:tcW w:w="0" w:type="auto"/>
            <w:vAlign w:val="center"/>
            <w:hideMark/>
          </w:tcPr>
          <w:p w14:paraId="387C1575" w14:textId="77777777" w:rsidR="00401C61" w:rsidRPr="00401C61" w:rsidRDefault="00401C61" w:rsidP="00401C61">
            <w:pPr>
              <w:pStyle w:val="Sinespaciado"/>
            </w:pPr>
            <w:r w:rsidRPr="00401C61">
              <w:t>15, 16</w:t>
            </w:r>
          </w:p>
        </w:tc>
        <w:tc>
          <w:tcPr>
            <w:tcW w:w="0" w:type="auto"/>
            <w:vAlign w:val="center"/>
            <w:hideMark/>
          </w:tcPr>
          <w:p w14:paraId="0B500EA9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5</w:t>
            </w:r>
          </w:p>
        </w:tc>
      </w:tr>
      <w:tr w:rsidR="00401C61" w:rsidRPr="00401C61" w14:paraId="3F50332A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9A76" w14:textId="77777777" w:rsidR="00401C61" w:rsidRPr="00401C61" w:rsidRDefault="00401C61" w:rsidP="00401C61">
            <w:pPr>
              <w:pStyle w:val="Sinespaciado"/>
            </w:pPr>
            <w:r w:rsidRPr="00401C61">
              <w:t>18</w:t>
            </w:r>
          </w:p>
        </w:tc>
        <w:tc>
          <w:tcPr>
            <w:tcW w:w="0" w:type="auto"/>
            <w:vAlign w:val="center"/>
            <w:hideMark/>
          </w:tcPr>
          <w:p w14:paraId="64E55AEF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1.5.1 Manual de usuario</w:t>
            </w:r>
          </w:p>
        </w:tc>
        <w:tc>
          <w:tcPr>
            <w:tcW w:w="0" w:type="auto"/>
            <w:vAlign w:val="center"/>
            <w:hideMark/>
          </w:tcPr>
          <w:p w14:paraId="4DDE7A42" w14:textId="77777777" w:rsidR="00401C61" w:rsidRPr="00401C61" w:rsidRDefault="00401C61" w:rsidP="00401C61">
            <w:pPr>
              <w:pStyle w:val="Sinespaciado"/>
            </w:pPr>
            <w:r w:rsidRPr="00401C61">
              <w:t>17</w:t>
            </w:r>
          </w:p>
        </w:tc>
        <w:tc>
          <w:tcPr>
            <w:tcW w:w="0" w:type="auto"/>
            <w:vAlign w:val="center"/>
            <w:hideMark/>
          </w:tcPr>
          <w:p w14:paraId="6B052458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3</w:t>
            </w:r>
          </w:p>
        </w:tc>
      </w:tr>
      <w:tr w:rsidR="00401C61" w:rsidRPr="00401C61" w14:paraId="3F688646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9B04" w14:textId="77777777" w:rsidR="00401C61" w:rsidRPr="00401C61" w:rsidRDefault="00401C61" w:rsidP="00401C61">
            <w:pPr>
              <w:pStyle w:val="Sinespaciado"/>
            </w:pPr>
            <w:r w:rsidRPr="00401C61">
              <w:t>19</w:t>
            </w:r>
          </w:p>
        </w:tc>
        <w:tc>
          <w:tcPr>
            <w:tcW w:w="0" w:type="auto"/>
            <w:vAlign w:val="center"/>
            <w:hideMark/>
          </w:tcPr>
          <w:p w14:paraId="3E92AA3E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1.5.2 Capacitación a los propietarios</w:t>
            </w:r>
          </w:p>
        </w:tc>
        <w:tc>
          <w:tcPr>
            <w:tcW w:w="0" w:type="auto"/>
            <w:vAlign w:val="center"/>
            <w:hideMark/>
          </w:tcPr>
          <w:p w14:paraId="1B99D270" w14:textId="77777777" w:rsidR="00401C61" w:rsidRPr="00401C61" w:rsidRDefault="00401C61" w:rsidP="00401C61">
            <w:pPr>
              <w:pStyle w:val="Sinespaciado"/>
            </w:pPr>
            <w:r w:rsidRPr="00401C61">
              <w:t>17</w:t>
            </w:r>
          </w:p>
        </w:tc>
        <w:tc>
          <w:tcPr>
            <w:tcW w:w="0" w:type="auto"/>
            <w:vAlign w:val="center"/>
            <w:hideMark/>
          </w:tcPr>
          <w:p w14:paraId="772AC8DC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2</w:t>
            </w:r>
          </w:p>
        </w:tc>
      </w:tr>
      <w:tr w:rsidR="00401C61" w:rsidRPr="00401C61" w14:paraId="580136A5" w14:textId="77777777" w:rsidTr="29E2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0A11" w14:textId="77777777" w:rsidR="00401C61" w:rsidRPr="00401C61" w:rsidRDefault="00401C61" w:rsidP="00401C61">
            <w:pPr>
              <w:pStyle w:val="Sinespaciado"/>
            </w:pPr>
            <w:r w:rsidRPr="00401C61">
              <w:t>20</w:t>
            </w:r>
          </w:p>
        </w:tc>
        <w:tc>
          <w:tcPr>
            <w:tcW w:w="0" w:type="auto"/>
            <w:vAlign w:val="center"/>
            <w:hideMark/>
          </w:tcPr>
          <w:p w14:paraId="5832F176" w14:textId="77777777" w:rsidR="00401C61" w:rsidRPr="00401C61" w:rsidRDefault="00401C61" w:rsidP="00401C61">
            <w:pPr>
              <w:pStyle w:val="Sinespaciado"/>
              <w:jc w:val="center"/>
            </w:pPr>
            <w:r w:rsidRPr="00401C61">
              <w:t>1.5.3 Entrega final del proyecto</w:t>
            </w:r>
          </w:p>
        </w:tc>
        <w:tc>
          <w:tcPr>
            <w:tcW w:w="0" w:type="auto"/>
            <w:vAlign w:val="center"/>
            <w:hideMark/>
          </w:tcPr>
          <w:p w14:paraId="35661A0E" w14:textId="77777777" w:rsidR="00401C61" w:rsidRPr="00401C61" w:rsidRDefault="00401C61" w:rsidP="00401C61">
            <w:pPr>
              <w:pStyle w:val="Sinespaciado"/>
            </w:pPr>
            <w:r w:rsidRPr="00401C61">
              <w:t>18, 19</w:t>
            </w:r>
          </w:p>
        </w:tc>
        <w:tc>
          <w:tcPr>
            <w:tcW w:w="0" w:type="auto"/>
            <w:vAlign w:val="center"/>
            <w:hideMark/>
          </w:tcPr>
          <w:p w14:paraId="29024AED" w14:textId="77777777" w:rsidR="00401C61" w:rsidRPr="00401C61" w:rsidRDefault="00401C61" w:rsidP="00401C61">
            <w:pPr>
              <w:pStyle w:val="Sinespaciado"/>
            </w:pPr>
            <w:r w:rsidRPr="00401C61">
              <w:rPr>
                <w:b/>
                <w:bCs/>
              </w:rPr>
              <w:t>1</w:t>
            </w:r>
          </w:p>
        </w:tc>
      </w:tr>
    </w:tbl>
    <w:p w14:paraId="4B79FB13" w14:textId="7D7DA066" w:rsidR="00150DC1" w:rsidRDefault="00150DC1" w:rsidP="002C3D28">
      <w:pPr>
        <w:pStyle w:val="Sinespaciado"/>
        <w:jc w:val="center"/>
      </w:pPr>
    </w:p>
    <w:p w14:paraId="2235794E" w14:textId="77777777" w:rsidR="00D6118F" w:rsidRDefault="00D6118F" w:rsidP="002C3D28">
      <w:pPr>
        <w:pStyle w:val="Sinespaciado"/>
        <w:jc w:val="center"/>
      </w:pPr>
    </w:p>
    <w:p w14:paraId="2F868FAD" w14:textId="77777777" w:rsidR="00D6118F" w:rsidRDefault="00D6118F" w:rsidP="002C3D28">
      <w:pPr>
        <w:pStyle w:val="Sinespaciado"/>
        <w:jc w:val="center"/>
      </w:pPr>
    </w:p>
    <w:p w14:paraId="0F3CD041" w14:textId="390C4E88" w:rsidR="00D6118F" w:rsidRDefault="00D6118F" w:rsidP="002C3D28">
      <w:pPr>
        <w:pStyle w:val="Sinespaciado"/>
        <w:jc w:val="center"/>
      </w:pPr>
      <w:r>
        <w:rPr>
          <w:noProof/>
        </w:rPr>
        <w:drawing>
          <wp:inline distT="0" distB="0" distL="0" distR="0" wp14:anchorId="282D900C" wp14:editId="0CBB4608">
            <wp:extent cx="7103110" cy="2447925"/>
            <wp:effectExtent l="0" t="0" r="2540" b="9525"/>
            <wp:docPr id="13573775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7533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23D5" w14:textId="74580A72" w:rsidR="00FD2DF2" w:rsidRDefault="00FD2DF2" w:rsidP="002C3D28">
      <w:pPr>
        <w:pStyle w:val="Sinespaciado"/>
        <w:jc w:val="center"/>
      </w:pPr>
      <w:r>
        <w:rPr>
          <w:noProof/>
        </w:rPr>
        <w:drawing>
          <wp:inline distT="0" distB="0" distL="0" distR="0" wp14:anchorId="7095BD4F" wp14:editId="6CF2EACC">
            <wp:extent cx="7103110" cy="2807335"/>
            <wp:effectExtent l="0" t="0" r="2540" b="0"/>
            <wp:docPr id="136015482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4828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11390" w:type="dxa"/>
        <w:tblLook w:val="06A0" w:firstRow="1" w:lastRow="0" w:firstColumn="1" w:lastColumn="0" w:noHBand="1" w:noVBand="1"/>
      </w:tblPr>
      <w:tblGrid>
        <w:gridCol w:w="1235"/>
        <w:gridCol w:w="1276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  <w:gridCol w:w="222"/>
      </w:tblGrid>
      <w:tr w:rsidR="3CFB9747" w14:paraId="7069DB15" w14:textId="77777777" w:rsidTr="202201C8">
        <w:trPr>
          <w:trHeight w:val="300"/>
        </w:trPr>
        <w:tc>
          <w:tcPr>
            <w:tcW w:w="1800" w:type="dxa"/>
          </w:tcPr>
          <w:p w14:paraId="7B0A005F" w14:textId="247C8B42" w:rsidR="3CFB9747" w:rsidRDefault="0586CF21" w:rsidP="3CFB9747">
            <w:pPr>
              <w:pStyle w:val="Sinespaciado"/>
            </w:pPr>
            <w:r>
              <w:t>FASE</w:t>
            </w:r>
          </w:p>
        </w:tc>
        <w:tc>
          <w:tcPr>
            <w:tcW w:w="2220" w:type="dxa"/>
          </w:tcPr>
          <w:p w14:paraId="06E6F75C" w14:textId="4F8E7275" w:rsidR="3CFB9747" w:rsidRDefault="00DC32A3" w:rsidP="3CFB9747">
            <w:pPr>
              <w:pStyle w:val="Sinespaciado"/>
            </w:pPr>
            <w:r>
              <w:t xml:space="preserve">Actividad </w:t>
            </w:r>
          </w:p>
        </w:tc>
        <w:tc>
          <w:tcPr>
            <w:tcW w:w="345" w:type="dxa"/>
          </w:tcPr>
          <w:p w14:paraId="5D46E16B" w14:textId="15ACCE6C" w:rsidR="3CFB9747" w:rsidRDefault="0586CF21" w:rsidP="3CFB9747">
            <w:pPr>
              <w:pStyle w:val="Sinespaciado"/>
            </w:pPr>
            <w:r>
              <w:t>S1</w:t>
            </w:r>
          </w:p>
        </w:tc>
        <w:tc>
          <w:tcPr>
            <w:tcW w:w="354" w:type="dxa"/>
          </w:tcPr>
          <w:p w14:paraId="23388783" w14:textId="2EC54A85" w:rsidR="3CFB9747" w:rsidRDefault="0586CF21" w:rsidP="3CFB9747">
            <w:pPr>
              <w:pStyle w:val="Sinespaciado"/>
            </w:pPr>
            <w:r>
              <w:t>S2</w:t>
            </w:r>
          </w:p>
        </w:tc>
        <w:tc>
          <w:tcPr>
            <w:tcW w:w="358" w:type="dxa"/>
          </w:tcPr>
          <w:p w14:paraId="08853CB3" w14:textId="4F7BCEBE" w:rsidR="3CFB9747" w:rsidRDefault="0586CF21" w:rsidP="3CFB9747">
            <w:pPr>
              <w:pStyle w:val="Sinespaciado"/>
            </w:pPr>
            <w:r>
              <w:t>S3</w:t>
            </w:r>
          </w:p>
        </w:tc>
        <w:tc>
          <w:tcPr>
            <w:tcW w:w="358" w:type="dxa"/>
          </w:tcPr>
          <w:p w14:paraId="2522CD25" w14:textId="744BF191" w:rsidR="3CFB9747" w:rsidRDefault="0586CF21" w:rsidP="3CFB9747">
            <w:pPr>
              <w:pStyle w:val="Sinespaciado"/>
            </w:pPr>
            <w:r>
              <w:t>S4</w:t>
            </w:r>
          </w:p>
        </w:tc>
        <w:tc>
          <w:tcPr>
            <w:tcW w:w="358" w:type="dxa"/>
          </w:tcPr>
          <w:p w14:paraId="73E69B9B" w14:textId="24BC4B61" w:rsidR="3CFB9747" w:rsidRDefault="0586CF21" w:rsidP="3CFB9747">
            <w:pPr>
              <w:pStyle w:val="Sinespaciado"/>
            </w:pPr>
            <w:r>
              <w:t>S5</w:t>
            </w:r>
          </w:p>
        </w:tc>
        <w:tc>
          <w:tcPr>
            <w:tcW w:w="358" w:type="dxa"/>
          </w:tcPr>
          <w:p w14:paraId="232DEE03" w14:textId="7DF19EFE" w:rsidR="3CFB9747" w:rsidRDefault="0586CF21" w:rsidP="3CFB9747">
            <w:pPr>
              <w:pStyle w:val="Sinespaciado"/>
            </w:pPr>
            <w:r>
              <w:t>S6</w:t>
            </w:r>
          </w:p>
        </w:tc>
        <w:tc>
          <w:tcPr>
            <w:tcW w:w="358" w:type="dxa"/>
          </w:tcPr>
          <w:p w14:paraId="016C2F74" w14:textId="0A268977" w:rsidR="3CFB9747" w:rsidRDefault="0586CF21" w:rsidP="3CFB9747">
            <w:pPr>
              <w:pStyle w:val="Sinespaciado"/>
            </w:pPr>
            <w:r>
              <w:t>S7</w:t>
            </w:r>
          </w:p>
        </w:tc>
        <w:tc>
          <w:tcPr>
            <w:tcW w:w="358" w:type="dxa"/>
          </w:tcPr>
          <w:p w14:paraId="58A32E79" w14:textId="548004F7" w:rsidR="3CFB9747" w:rsidRDefault="0586CF21" w:rsidP="3CFB9747">
            <w:pPr>
              <w:pStyle w:val="Sinespaciado"/>
            </w:pPr>
            <w:r>
              <w:t>S8</w:t>
            </w:r>
          </w:p>
        </w:tc>
        <w:tc>
          <w:tcPr>
            <w:tcW w:w="358" w:type="dxa"/>
          </w:tcPr>
          <w:p w14:paraId="0D0D3EC4" w14:textId="6DAA5E0C" w:rsidR="3CFB9747" w:rsidRDefault="0586CF21" w:rsidP="3CFB9747">
            <w:pPr>
              <w:pStyle w:val="Sinespaciado"/>
            </w:pPr>
            <w:r>
              <w:t>S9</w:t>
            </w:r>
          </w:p>
        </w:tc>
        <w:tc>
          <w:tcPr>
            <w:tcW w:w="358" w:type="dxa"/>
          </w:tcPr>
          <w:p w14:paraId="0186A6E2" w14:textId="11F43016" w:rsidR="3CFB9747" w:rsidRDefault="0586CF21" w:rsidP="3CFB9747">
            <w:pPr>
              <w:pStyle w:val="Sinespaciado"/>
            </w:pPr>
            <w:r>
              <w:t>S10</w:t>
            </w:r>
          </w:p>
        </w:tc>
        <w:tc>
          <w:tcPr>
            <w:tcW w:w="358" w:type="dxa"/>
          </w:tcPr>
          <w:p w14:paraId="12BAF033" w14:textId="11A69F7D" w:rsidR="3CFB9747" w:rsidRDefault="0586CF21" w:rsidP="3CFB9747">
            <w:pPr>
              <w:pStyle w:val="Sinespaciado"/>
            </w:pPr>
            <w:r>
              <w:t>S11</w:t>
            </w:r>
          </w:p>
        </w:tc>
        <w:tc>
          <w:tcPr>
            <w:tcW w:w="358" w:type="dxa"/>
          </w:tcPr>
          <w:p w14:paraId="0327570B" w14:textId="22E1F8A6" w:rsidR="3CFB9747" w:rsidRDefault="0586CF21" w:rsidP="3CFB9747">
            <w:pPr>
              <w:pStyle w:val="Sinespaciado"/>
            </w:pPr>
            <w:r>
              <w:t>S12</w:t>
            </w:r>
          </w:p>
        </w:tc>
        <w:tc>
          <w:tcPr>
            <w:tcW w:w="358" w:type="dxa"/>
          </w:tcPr>
          <w:p w14:paraId="5632B3FE" w14:textId="03D5268A" w:rsidR="3CFB9747" w:rsidRDefault="0586CF21" w:rsidP="3CFB9747">
            <w:pPr>
              <w:pStyle w:val="Sinespaciado"/>
            </w:pPr>
            <w:r>
              <w:t>S13</w:t>
            </w:r>
          </w:p>
        </w:tc>
        <w:tc>
          <w:tcPr>
            <w:tcW w:w="358" w:type="dxa"/>
          </w:tcPr>
          <w:p w14:paraId="1C16CBE4" w14:textId="0AE9BEAC" w:rsidR="3CFB9747" w:rsidRDefault="0586CF21" w:rsidP="3CFB9747">
            <w:pPr>
              <w:pStyle w:val="Sinespaciado"/>
            </w:pPr>
            <w:r>
              <w:t>S14</w:t>
            </w:r>
          </w:p>
        </w:tc>
        <w:tc>
          <w:tcPr>
            <w:tcW w:w="358" w:type="dxa"/>
          </w:tcPr>
          <w:p w14:paraId="4561D497" w14:textId="5616AE91" w:rsidR="3CFB9747" w:rsidRDefault="0586CF21" w:rsidP="3CFB9747">
            <w:pPr>
              <w:pStyle w:val="Sinespaciado"/>
            </w:pPr>
            <w:r>
              <w:t>S15</w:t>
            </w:r>
          </w:p>
        </w:tc>
        <w:tc>
          <w:tcPr>
            <w:tcW w:w="358" w:type="dxa"/>
          </w:tcPr>
          <w:p w14:paraId="124D2467" w14:textId="584C23E9" w:rsidR="3CFB9747" w:rsidRDefault="0586CF21" w:rsidP="3CFB9747">
            <w:pPr>
              <w:pStyle w:val="Sinespaciado"/>
            </w:pPr>
            <w:r>
              <w:t>S16</w:t>
            </w:r>
          </w:p>
        </w:tc>
        <w:tc>
          <w:tcPr>
            <w:tcW w:w="358" w:type="dxa"/>
          </w:tcPr>
          <w:p w14:paraId="78307DBF" w14:textId="3196DCC4" w:rsidR="3CFB9747" w:rsidRDefault="0586CF21" w:rsidP="3CFB9747">
            <w:pPr>
              <w:pStyle w:val="Sinespaciado"/>
            </w:pPr>
            <w:r>
              <w:t>S17</w:t>
            </w:r>
          </w:p>
        </w:tc>
        <w:tc>
          <w:tcPr>
            <w:tcW w:w="358" w:type="dxa"/>
          </w:tcPr>
          <w:p w14:paraId="320605CF" w14:textId="18F5E498" w:rsidR="3CFB9747" w:rsidRDefault="0586CF21" w:rsidP="3CFB9747">
            <w:pPr>
              <w:pStyle w:val="Sinespaciado"/>
            </w:pPr>
            <w:r>
              <w:t>S18</w:t>
            </w:r>
          </w:p>
        </w:tc>
        <w:tc>
          <w:tcPr>
            <w:tcW w:w="585" w:type="dxa"/>
          </w:tcPr>
          <w:p w14:paraId="58DF225F" w14:textId="1F1B26F2" w:rsidR="3CFB9747" w:rsidRDefault="0586CF21" w:rsidP="3CFB9747">
            <w:pPr>
              <w:pStyle w:val="Sinespaciado"/>
            </w:pPr>
            <w:r>
              <w:t>S19</w:t>
            </w:r>
          </w:p>
        </w:tc>
        <w:tc>
          <w:tcPr>
            <w:tcW w:w="358" w:type="dxa"/>
          </w:tcPr>
          <w:p w14:paraId="0E1F28B2" w14:textId="244B0D29" w:rsidR="3CFB9747" w:rsidRDefault="3CFB9747" w:rsidP="3CFB9747">
            <w:pPr>
              <w:pStyle w:val="Sinespaciado"/>
            </w:pPr>
          </w:p>
        </w:tc>
      </w:tr>
      <w:tr w:rsidR="3CFB9747" w14:paraId="1D4E445F" w14:textId="77777777" w:rsidTr="202201C8">
        <w:trPr>
          <w:trHeight w:val="300"/>
        </w:trPr>
        <w:tc>
          <w:tcPr>
            <w:tcW w:w="1800" w:type="dxa"/>
          </w:tcPr>
          <w:p w14:paraId="64131DAB" w14:textId="7B19E109" w:rsidR="3CFB9747" w:rsidRDefault="0586CF21" w:rsidP="3CFB9747">
            <w:pPr>
              <w:pStyle w:val="Sinespaciado"/>
            </w:pPr>
            <w:r>
              <w:t>FASE PRELIMINAR</w:t>
            </w:r>
          </w:p>
        </w:tc>
        <w:tc>
          <w:tcPr>
            <w:tcW w:w="2220" w:type="dxa"/>
          </w:tcPr>
          <w:p w14:paraId="6FCD9BFA" w14:textId="67404620" w:rsidR="3CFB9747" w:rsidRDefault="00493D9E" w:rsidP="3CFB9747">
            <w:pPr>
              <w:pStyle w:val="Sinespaciado"/>
            </w:pPr>
            <w:r w:rsidRPr="00493D9E">
              <w:t>Reunión inicial con dueños</w:t>
            </w:r>
          </w:p>
        </w:tc>
        <w:tc>
          <w:tcPr>
            <w:tcW w:w="345" w:type="dxa"/>
          </w:tcPr>
          <w:p w14:paraId="13D12B53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1CEA662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448FC8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AA25BB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298CAD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F2D8D7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7D4E53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DB418A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AEFB6B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F76141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916422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D0E41E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4BCCA6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CBF145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A0847C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380B90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B9BFF8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5E756EE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15B061B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B095968" w14:textId="244B0D29" w:rsidR="3CFB9747" w:rsidRDefault="3CFB9747" w:rsidP="3CFB9747">
            <w:pPr>
              <w:pStyle w:val="Sinespaciado"/>
            </w:pPr>
          </w:p>
        </w:tc>
      </w:tr>
      <w:tr w:rsidR="3CFB9747" w14:paraId="2A97F926" w14:textId="77777777" w:rsidTr="202201C8">
        <w:trPr>
          <w:trHeight w:val="300"/>
        </w:trPr>
        <w:tc>
          <w:tcPr>
            <w:tcW w:w="1800" w:type="dxa"/>
          </w:tcPr>
          <w:p w14:paraId="24CECB7F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4EDE033A" w14:textId="533FC82A" w:rsidR="3CFB9747" w:rsidRDefault="00F04E75" w:rsidP="3CFB9747">
            <w:pPr>
              <w:pStyle w:val="Sinespaciado"/>
            </w:pPr>
            <w:r w:rsidRPr="00F04E75">
              <w:t>Socialización del proyecto</w:t>
            </w:r>
          </w:p>
        </w:tc>
        <w:tc>
          <w:tcPr>
            <w:tcW w:w="345" w:type="dxa"/>
          </w:tcPr>
          <w:p w14:paraId="69AF5A70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7901C2C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85BA6D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A6CFE2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3FDEE3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057A4C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3A546D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728143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C6DF9E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B3AD42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17EFD4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62815D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F26849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D00012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A6886A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5051D8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AC2FC9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00ADB0A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2752A81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D38F802" w14:textId="244B0D29" w:rsidR="3CFB9747" w:rsidRDefault="3CFB9747" w:rsidP="3CFB9747">
            <w:pPr>
              <w:pStyle w:val="Sinespaciado"/>
            </w:pPr>
          </w:p>
        </w:tc>
      </w:tr>
      <w:tr w:rsidR="3CFB9747" w14:paraId="1B014BB1" w14:textId="77777777" w:rsidTr="202201C8">
        <w:trPr>
          <w:trHeight w:val="300"/>
        </w:trPr>
        <w:tc>
          <w:tcPr>
            <w:tcW w:w="1800" w:type="dxa"/>
          </w:tcPr>
          <w:p w14:paraId="3F9C5657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558D40B2" w14:textId="2A66215E" w:rsidR="3CFB9747" w:rsidRDefault="00EE7529" w:rsidP="3CFB9747">
            <w:pPr>
              <w:pStyle w:val="Sinespaciado"/>
            </w:pPr>
            <w:r w:rsidRPr="00EE7529">
              <w:t>Elaboración del plan de trabajo</w:t>
            </w:r>
          </w:p>
        </w:tc>
        <w:tc>
          <w:tcPr>
            <w:tcW w:w="345" w:type="dxa"/>
          </w:tcPr>
          <w:p w14:paraId="426FE93D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10BC2AE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E6ABCB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9CBF26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936744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E0DDA0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9EBE69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859EB5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3321E8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8C20A8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F5DE7C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0803E6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941DBA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85576C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DCCDAA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B943D0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12E629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7857D8A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3A0449C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8809C08" w14:textId="244B0D29" w:rsidR="3CFB9747" w:rsidRDefault="3CFB9747" w:rsidP="3CFB9747">
            <w:pPr>
              <w:pStyle w:val="Sinespaciado"/>
            </w:pPr>
          </w:p>
        </w:tc>
      </w:tr>
      <w:tr w:rsidR="3CFB9747" w14:paraId="0777B649" w14:textId="77777777" w:rsidTr="202201C8">
        <w:trPr>
          <w:trHeight w:val="300"/>
        </w:trPr>
        <w:tc>
          <w:tcPr>
            <w:tcW w:w="1800" w:type="dxa"/>
          </w:tcPr>
          <w:p w14:paraId="7A899867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16F3CCCF" w14:textId="2AD77DE9" w:rsidR="3CFB9747" w:rsidRDefault="00704CFA" w:rsidP="3CFB9747">
            <w:pPr>
              <w:pStyle w:val="Sinespaciado"/>
            </w:pPr>
            <w:r w:rsidRPr="00704CFA">
              <w:t>Presentación del plan</w:t>
            </w:r>
          </w:p>
        </w:tc>
        <w:tc>
          <w:tcPr>
            <w:tcW w:w="345" w:type="dxa"/>
          </w:tcPr>
          <w:p w14:paraId="58B070B0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0B4C8C5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A96A5F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A7A5B9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566A0C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773161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02C133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CF398C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7DF0EE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38FF17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00C98C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096B5E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ACD03D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5254D4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1E0A9F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DA28A0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09B073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A23A1B8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514B9DF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AE9F436" w14:textId="244B0D29" w:rsidR="3CFB9747" w:rsidRDefault="3CFB9747" w:rsidP="3CFB9747">
            <w:pPr>
              <w:pStyle w:val="Sinespaciado"/>
            </w:pPr>
          </w:p>
        </w:tc>
      </w:tr>
      <w:tr w:rsidR="3CFB9747" w14:paraId="24CCA342" w14:textId="77777777" w:rsidTr="202201C8">
        <w:trPr>
          <w:trHeight w:val="300"/>
        </w:trPr>
        <w:tc>
          <w:tcPr>
            <w:tcW w:w="1800" w:type="dxa"/>
          </w:tcPr>
          <w:p w14:paraId="5BA56926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4CE221F3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556574C4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061D19F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3E55C1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E7CC14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DBAF6E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71DA01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555B66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C8F828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A6EE18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F7D797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14C0E0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27BA2F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FCD913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22F621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1C231D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26DA24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642DAF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8BDBA58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74EA588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8546B44" w14:textId="244B0D29" w:rsidR="3CFB9747" w:rsidRDefault="3CFB9747" w:rsidP="3CFB9747">
            <w:pPr>
              <w:pStyle w:val="Sinespaciado"/>
            </w:pPr>
          </w:p>
        </w:tc>
      </w:tr>
      <w:tr w:rsidR="3CFB9747" w14:paraId="3F71606F" w14:textId="77777777" w:rsidTr="202201C8">
        <w:trPr>
          <w:trHeight w:val="300"/>
        </w:trPr>
        <w:tc>
          <w:tcPr>
            <w:tcW w:w="1800" w:type="dxa"/>
          </w:tcPr>
          <w:p w14:paraId="0F5A1AEF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65C2F15F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4E3E4ACA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194658A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5D4FA1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601E83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E763F0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19311D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A7FC54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779909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CEF4BD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DDF459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E1B103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0B0527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1F8E72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F240D9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D3EAE8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60AB8A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84FD76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B1E9186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4450958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D6C0D17" w14:textId="244B0D29" w:rsidR="3CFB9747" w:rsidRDefault="3CFB9747" w:rsidP="3CFB9747">
            <w:pPr>
              <w:pStyle w:val="Sinespaciado"/>
            </w:pPr>
          </w:p>
        </w:tc>
      </w:tr>
      <w:tr w:rsidR="3CFB9747" w14:paraId="7B6A5577" w14:textId="77777777" w:rsidTr="202201C8">
        <w:trPr>
          <w:trHeight w:val="300"/>
        </w:trPr>
        <w:tc>
          <w:tcPr>
            <w:tcW w:w="1800" w:type="dxa"/>
          </w:tcPr>
          <w:p w14:paraId="7FEEEE20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668220ED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773AC189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0B0588A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6C819C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32E260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AE6F06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AB107A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95A70A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3F1661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D4AB95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123A1B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AC785C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4C6A83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063F8C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AC3ABA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919B9E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3B1E00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88EAF7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D04DBC3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593137B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EDC0CA3" w14:textId="244B0D29" w:rsidR="3CFB9747" w:rsidRDefault="3CFB9747" w:rsidP="3CFB9747">
            <w:pPr>
              <w:pStyle w:val="Sinespaciado"/>
            </w:pPr>
          </w:p>
        </w:tc>
      </w:tr>
      <w:tr w:rsidR="3CFB9747" w14:paraId="0ED2E710" w14:textId="77777777" w:rsidTr="202201C8">
        <w:trPr>
          <w:trHeight w:val="300"/>
        </w:trPr>
        <w:tc>
          <w:tcPr>
            <w:tcW w:w="1800" w:type="dxa"/>
          </w:tcPr>
          <w:p w14:paraId="625329C4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34FDBD5A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6DD1011D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65C76D1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684FD4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13C8F2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FAEEFD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65E13B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D2060E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C536A9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DC5530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537A08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CE8B97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E4EACE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54BD41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9FA075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DD7413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CBAB63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1203CB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A2B2BAB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072EB94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7C0A136" w14:textId="244B0D29" w:rsidR="3CFB9747" w:rsidRDefault="3CFB9747" w:rsidP="3CFB9747">
            <w:pPr>
              <w:pStyle w:val="Sinespaciado"/>
            </w:pPr>
          </w:p>
        </w:tc>
      </w:tr>
      <w:tr w:rsidR="3CFB9747" w14:paraId="5684A5B5" w14:textId="77777777" w:rsidTr="202201C8">
        <w:trPr>
          <w:trHeight w:val="300"/>
        </w:trPr>
        <w:tc>
          <w:tcPr>
            <w:tcW w:w="1800" w:type="dxa"/>
          </w:tcPr>
          <w:p w14:paraId="0C059076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00686610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38116BC3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3EF9DFE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79328A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23C7AA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D44784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828D54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B27B15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B7B397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0178A0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4914A8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64BD48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BA39E1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CB9413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C07AD6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9B7BC1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ED21BB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DC983C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8E926E9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5AE0252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68CD177" w14:textId="244B0D29" w:rsidR="3CFB9747" w:rsidRDefault="3CFB9747" w:rsidP="3CFB9747">
            <w:pPr>
              <w:pStyle w:val="Sinespaciado"/>
            </w:pPr>
          </w:p>
        </w:tc>
      </w:tr>
      <w:tr w:rsidR="3CFB9747" w14:paraId="50038A69" w14:textId="77777777" w:rsidTr="202201C8">
        <w:trPr>
          <w:trHeight w:val="300"/>
        </w:trPr>
        <w:tc>
          <w:tcPr>
            <w:tcW w:w="1800" w:type="dxa"/>
          </w:tcPr>
          <w:p w14:paraId="2729F8FF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049B0489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5DDA566B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1D6B896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60CA33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CF3FBA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1F7345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ED50DB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C46E39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87E368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53C506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EE06EF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924153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2535D8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24802E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447983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F6895B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FC27CA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537046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7685AB4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1E86BB9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9D79715" w14:textId="244B0D29" w:rsidR="3CFB9747" w:rsidRDefault="3CFB9747" w:rsidP="3CFB9747">
            <w:pPr>
              <w:pStyle w:val="Sinespaciado"/>
            </w:pPr>
          </w:p>
        </w:tc>
      </w:tr>
      <w:tr w:rsidR="3CFB9747" w14:paraId="60952D9E" w14:textId="77777777" w:rsidTr="202201C8">
        <w:trPr>
          <w:trHeight w:val="300"/>
        </w:trPr>
        <w:tc>
          <w:tcPr>
            <w:tcW w:w="1800" w:type="dxa"/>
          </w:tcPr>
          <w:p w14:paraId="49824798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59DF455E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7B71DC2F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71DB9AA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F9410D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FAE4E3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157FE3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B192CE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3C1AB5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7BCAE4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8DA0A6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A3FFCC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BF122A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92203E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FF1309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20D2D5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F85604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5907AE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7318D6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CC937FC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3885B59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D154174" w14:textId="244B0D29" w:rsidR="3CFB9747" w:rsidRDefault="3CFB9747" w:rsidP="3CFB9747">
            <w:pPr>
              <w:pStyle w:val="Sinespaciado"/>
            </w:pPr>
          </w:p>
        </w:tc>
      </w:tr>
      <w:tr w:rsidR="3CFB9747" w14:paraId="5B9C2C58" w14:textId="77777777" w:rsidTr="202201C8">
        <w:trPr>
          <w:trHeight w:val="300"/>
        </w:trPr>
        <w:tc>
          <w:tcPr>
            <w:tcW w:w="1800" w:type="dxa"/>
          </w:tcPr>
          <w:p w14:paraId="3444A2CF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646035D3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06B54045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4A2775F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50C57F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519AA5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C7ED37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A4CE74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CAE548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8DC703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75C981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CFBC75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F38235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33C363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BFEF33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0590DE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AA1F98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C0FD0B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6A47A6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90B232D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6DD85F9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3D72FB4" w14:textId="244B0D29" w:rsidR="3CFB9747" w:rsidRDefault="3CFB9747" w:rsidP="3CFB9747">
            <w:pPr>
              <w:pStyle w:val="Sinespaciado"/>
            </w:pPr>
          </w:p>
        </w:tc>
      </w:tr>
      <w:tr w:rsidR="3CFB9747" w14:paraId="0C3B7F1B" w14:textId="77777777" w:rsidTr="202201C8">
        <w:trPr>
          <w:trHeight w:val="300"/>
        </w:trPr>
        <w:tc>
          <w:tcPr>
            <w:tcW w:w="1800" w:type="dxa"/>
          </w:tcPr>
          <w:p w14:paraId="3CFA2E2D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5E4138FC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5061F50A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535FC0B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420B4C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551987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110C64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C8CB9F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07E70D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CDA098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5983A2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521AA1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9982B0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FA594A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30678C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AE0F18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E7E6EB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7FC88D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A3F554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0E81F29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6D4DED0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1A88ED9" w14:textId="244B0D29" w:rsidR="3CFB9747" w:rsidRDefault="3CFB9747" w:rsidP="3CFB9747">
            <w:pPr>
              <w:pStyle w:val="Sinespaciado"/>
            </w:pPr>
          </w:p>
        </w:tc>
      </w:tr>
      <w:tr w:rsidR="3CFB9747" w14:paraId="1D4018C2" w14:textId="77777777" w:rsidTr="202201C8">
        <w:trPr>
          <w:trHeight w:val="300"/>
        </w:trPr>
        <w:tc>
          <w:tcPr>
            <w:tcW w:w="1800" w:type="dxa"/>
          </w:tcPr>
          <w:p w14:paraId="00CC0A1A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23A47707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4FCDCD6D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26B32AB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E9F1DE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66203A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2686FE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10C9A9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88FBD5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A7A918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0147D0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209C85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B7B601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A9686F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ED0B65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96AE6C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2F4B78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D7132E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9F0A05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390940C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2957DB9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DC5C769" w14:textId="244B0D29" w:rsidR="3CFB9747" w:rsidRDefault="3CFB9747" w:rsidP="3CFB9747">
            <w:pPr>
              <w:pStyle w:val="Sinespaciado"/>
            </w:pPr>
          </w:p>
        </w:tc>
      </w:tr>
      <w:tr w:rsidR="3CFB9747" w14:paraId="1D364F09" w14:textId="77777777" w:rsidTr="202201C8">
        <w:trPr>
          <w:trHeight w:val="300"/>
        </w:trPr>
        <w:tc>
          <w:tcPr>
            <w:tcW w:w="1800" w:type="dxa"/>
          </w:tcPr>
          <w:p w14:paraId="249C7F1F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784BC572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43D3240B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1482C79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401053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B392F4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40B618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7C217F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44624D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AD8D16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DE8EC5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5EEF52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280D59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F04B2C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B1960B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928DA2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3D3C2E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331552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F7D2E8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914C671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1310202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1BF4AE9" w14:textId="244B0D29" w:rsidR="3CFB9747" w:rsidRDefault="3CFB9747" w:rsidP="3CFB9747">
            <w:pPr>
              <w:pStyle w:val="Sinespaciado"/>
            </w:pPr>
          </w:p>
        </w:tc>
      </w:tr>
      <w:tr w:rsidR="3CFB9747" w14:paraId="60271A82" w14:textId="77777777" w:rsidTr="202201C8">
        <w:trPr>
          <w:trHeight w:val="300"/>
        </w:trPr>
        <w:tc>
          <w:tcPr>
            <w:tcW w:w="1800" w:type="dxa"/>
          </w:tcPr>
          <w:p w14:paraId="733FA9FE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35261012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3CA84792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00A68DB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BBB6C3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4AB602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3B0F17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13EB75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EED8E6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478A91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52B587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937C17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659B6C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5E0913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205DD1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5D4516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03EF77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40F93F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3EE441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CC8FE17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749C08B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DCDDEF0" w14:textId="244B0D29" w:rsidR="3CFB9747" w:rsidRDefault="3CFB9747" w:rsidP="3CFB9747">
            <w:pPr>
              <w:pStyle w:val="Sinespaciado"/>
            </w:pPr>
          </w:p>
        </w:tc>
      </w:tr>
      <w:tr w:rsidR="3CFB9747" w14:paraId="40894AF4" w14:textId="77777777" w:rsidTr="202201C8">
        <w:trPr>
          <w:trHeight w:val="300"/>
        </w:trPr>
        <w:tc>
          <w:tcPr>
            <w:tcW w:w="1800" w:type="dxa"/>
          </w:tcPr>
          <w:p w14:paraId="0FFFE8DB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7A289FC2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582CA783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0C5723E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8F68E2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864433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D77DCB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46B1E4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22D91E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F96D48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751C2E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5CEE75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E3A955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5CE1DD3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558537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2064FD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E3F2C2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0FE40A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F709DB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B69A861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4DCEAD28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14593AE" w14:textId="244B0D29" w:rsidR="3CFB9747" w:rsidRDefault="3CFB9747" w:rsidP="3CFB9747">
            <w:pPr>
              <w:pStyle w:val="Sinespaciado"/>
            </w:pPr>
          </w:p>
        </w:tc>
      </w:tr>
      <w:tr w:rsidR="3CFB9747" w14:paraId="22848364" w14:textId="77777777" w:rsidTr="202201C8">
        <w:trPr>
          <w:trHeight w:val="300"/>
        </w:trPr>
        <w:tc>
          <w:tcPr>
            <w:tcW w:w="1800" w:type="dxa"/>
          </w:tcPr>
          <w:p w14:paraId="6EE41E63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05E54F1F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48B15991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43729C5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2BB2F6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7835B8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E904EE1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31CC9A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50AFD1A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73F8EB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113E6D2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CD8F96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519DDA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76FEB6CB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43EC72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F8EA3A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62244D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6C79A1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8C422A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4F8FD1A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29FA74A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09D0533" w14:textId="244B0D29" w:rsidR="3CFB9747" w:rsidRDefault="3CFB9747" w:rsidP="3CFB9747">
            <w:pPr>
              <w:pStyle w:val="Sinespaciado"/>
            </w:pPr>
          </w:p>
        </w:tc>
      </w:tr>
      <w:tr w:rsidR="3CFB9747" w14:paraId="6B72BD19" w14:textId="77777777" w:rsidTr="202201C8">
        <w:trPr>
          <w:trHeight w:val="300"/>
        </w:trPr>
        <w:tc>
          <w:tcPr>
            <w:tcW w:w="1800" w:type="dxa"/>
          </w:tcPr>
          <w:p w14:paraId="6988180D" w14:textId="244B0D29" w:rsidR="3CFB9747" w:rsidRDefault="3CFB9747" w:rsidP="3CFB9747">
            <w:pPr>
              <w:pStyle w:val="Sinespaciado"/>
            </w:pPr>
          </w:p>
        </w:tc>
        <w:tc>
          <w:tcPr>
            <w:tcW w:w="2220" w:type="dxa"/>
          </w:tcPr>
          <w:p w14:paraId="4F61D292" w14:textId="244B0D29" w:rsidR="3CFB9747" w:rsidRDefault="3CFB9747" w:rsidP="3CFB9747">
            <w:pPr>
              <w:pStyle w:val="Sinespaciado"/>
            </w:pPr>
          </w:p>
        </w:tc>
        <w:tc>
          <w:tcPr>
            <w:tcW w:w="345" w:type="dxa"/>
          </w:tcPr>
          <w:p w14:paraId="602895F3" w14:textId="244B0D29" w:rsidR="3CFB9747" w:rsidRDefault="3CFB9747" w:rsidP="3CFB9747">
            <w:pPr>
              <w:pStyle w:val="Sinespaciado"/>
            </w:pPr>
          </w:p>
        </w:tc>
        <w:tc>
          <w:tcPr>
            <w:tcW w:w="354" w:type="dxa"/>
          </w:tcPr>
          <w:p w14:paraId="47FDACEE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DB0E9D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DF0E8D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6A7C05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9394056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ECC133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93BAF7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0A5A7CC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2F3ED624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6CE4F0E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4B211760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0E19F94D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36E839F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D4D31D9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A634C47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1128FF23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92C0380" w14:textId="244B0D29" w:rsidR="3CFB9747" w:rsidRDefault="3CFB9747" w:rsidP="3CFB9747">
            <w:pPr>
              <w:pStyle w:val="Sinespaciado"/>
            </w:pPr>
          </w:p>
        </w:tc>
        <w:tc>
          <w:tcPr>
            <w:tcW w:w="585" w:type="dxa"/>
          </w:tcPr>
          <w:p w14:paraId="384C7585" w14:textId="244B0D29" w:rsidR="3CFB9747" w:rsidRDefault="3CFB9747" w:rsidP="3CFB9747">
            <w:pPr>
              <w:pStyle w:val="Sinespaciado"/>
            </w:pPr>
          </w:p>
        </w:tc>
        <w:tc>
          <w:tcPr>
            <w:tcW w:w="358" w:type="dxa"/>
          </w:tcPr>
          <w:p w14:paraId="3E8A0000" w14:textId="244B0D29" w:rsidR="3CFB9747" w:rsidRDefault="3CFB9747" w:rsidP="3CFB9747">
            <w:pPr>
              <w:pStyle w:val="Sinespaciado"/>
            </w:pPr>
          </w:p>
        </w:tc>
      </w:tr>
    </w:tbl>
    <w:p w14:paraId="6896187F" w14:textId="77777777" w:rsidR="00FD2DF2" w:rsidRPr="00A92BD0" w:rsidRDefault="00FD2DF2" w:rsidP="002C3D28">
      <w:pPr>
        <w:pStyle w:val="Sinespaciado"/>
        <w:jc w:val="center"/>
      </w:pPr>
    </w:p>
    <w:sectPr w:rsidR="00FD2DF2" w:rsidRPr="00A92BD0" w:rsidSect="00A75179">
      <w:headerReference w:type="default" r:id="rId20"/>
      <w:pgSz w:w="11906" w:h="16838" w:code="9"/>
      <w:pgMar w:top="360" w:right="360" w:bottom="360" w:left="36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B46A" w14:textId="77777777" w:rsidR="002460AD" w:rsidRDefault="002460AD" w:rsidP="0040148B">
      <w:pPr>
        <w:spacing w:before="0" w:after="0" w:line="240" w:lineRule="auto"/>
      </w:pPr>
      <w:r>
        <w:separator/>
      </w:r>
    </w:p>
    <w:p w14:paraId="7E3D15A1" w14:textId="77777777" w:rsidR="002460AD" w:rsidRDefault="002460AD"/>
  </w:endnote>
  <w:endnote w:type="continuationSeparator" w:id="0">
    <w:p w14:paraId="5AC68176" w14:textId="77777777" w:rsidR="002460AD" w:rsidRDefault="002460AD" w:rsidP="0040148B">
      <w:pPr>
        <w:spacing w:before="0" w:after="0" w:line="240" w:lineRule="auto"/>
      </w:pPr>
      <w:r>
        <w:continuationSeparator/>
      </w:r>
    </w:p>
    <w:p w14:paraId="0C617838" w14:textId="77777777" w:rsidR="002460AD" w:rsidRDefault="002460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86540051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15501F5" w14:textId="77777777" w:rsidR="0040148B" w:rsidRDefault="0040148B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  <w:lang w:bidi="es-MX"/>
          </w:rPr>
          <w:fldChar w:fldCharType="begin"/>
        </w:r>
        <w:r>
          <w:rPr>
            <w:rStyle w:val="Nmerodepgina"/>
            <w:lang w:bidi="es-MX"/>
          </w:rPr>
          <w:instrText xml:space="preserve"> PAGE </w:instrText>
        </w:r>
        <w:r>
          <w:rPr>
            <w:rStyle w:val="Nmerodepgina"/>
            <w:lang w:bidi="es-MX"/>
          </w:rPr>
          <w:fldChar w:fldCharType="end"/>
        </w:r>
      </w:p>
    </w:sdtContent>
  </w:sdt>
  <w:p w14:paraId="0538BCD8" w14:textId="77777777" w:rsidR="0040148B" w:rsidRDefault="0040148B" w:rsidP="0040148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53EF9" w14:textId="75B19530" w:rsidR="0040148B" w:rsidRPr="008E4171" w:rsidRDefault="008E4171" w:rsidP="008E4171">
    <w:pPr>
      <w:pStyle w:val="Encabezado"/>
      <w:jc w:val="center"/>
      <w:rPr>
        <w:rFonts w:ascii="Arial Narrow" w:hAnsi="Arial Narrow"/>
        <w:b/>
        <w:bCs/>
        <w:color w:val="44546A" w:themeColor="text2"/>
        <w:sz w:val="24"/>
        <w:szCs w:val="24"/>
      </w:rPr>
    </w:pPr>
    <w:r>
      <w:rPr>
        <w:rFonts w:ascii="Arial Narrow" w:hAnsi="Arial Narrow"/>
        <w:b/>
        <w:bCs/>
        <w:noProof/>
        <w:color w:val="44546A" w:themeColor="text2"/>
        <w:sz w:val="28"/>
        <w:szCs w:val="28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44949A29" wp14:editId="13EB0139">
              <wp:simplePos x="0" y="0"/>
              <wp:positionH relativeFrom="column">
                <wp:posOffset>1352550</wp:posOffset>
              </wp:positionH>
              <wp:positionV relativeFrom="paragraph">
                <wp:posOffset>-12700</wp:posOffset>
              </wp:positionV>
              <wp:extent cx="285750" cy="285750"/>
              <wp:effectExtent l="0" t="0" r="19050" b="19050"/>
              <wp:wrapNone/>
              <wp:docPr id="1166572178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" cy="285750"/>
                      </a:xfrm>
                      <a:prstGeom prst="ellipse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oval id="Elipse 3" style="position:absolute;margin-left:106.5pt;margin-top:-1pt;width:22.5pt;height:22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44546a [3215]" strokecolor="#5f7900 [1604]" strokeweight="1pt" w14:anchorId="40E23C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">
              <v:stroke joinstyle="miter"/>
            </v:oval>
          </w:pict>
        </mc:Fallback>
      </mc:AlternateContent>
    </w:r>
    <w:r>
      <w:rPr>
        <w:rFonts w:ascii="Arial Narrow" w:hAnsi="Arial Narrow"/>
        <w:b/>
        <w:bCs/>
        <w:noProof/>
        <w:color w:val="44546A" w:themeColor="text2"/>
        <w:sz w:val="28"/>
        <w:szCs w:val="28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399A9185" wp14:editId="79CD5C6D">
              <wp:simplePos x="0" y="0"/>
              <wp:positionH relativeFrom="column">
                <wp:posOffset>984250</wp:posOffset>
              </wp:positionH>
              <wp:positionV relativeFrom="paragraph">
                <wp:posOffset>-12700</wp:posOffset>
              </wp:positionV>
              <wp:extent cx="285750" cy="285750"/>
              <wp:effectExtent l="0" t="0" r="19050" b="19050"/>
              <wp:wrapNone/>
              <wp:docPr id="1730256875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" cy="285750"/>
                      </a:xfrm>
                      <a:prstGeom prst="ellipse">
                        <a:avLst/>
                      </a:prstGeom>
                      <a:solidFill>
                        <a:srgbClr val="009E47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oval id="Elipse 3" style="position:absolute;margin-left:77.5pt;margin-top:-1pt;width:22.5pt;height:22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009e47" strokecolor="#5f7900 [1604]" strokeweight="1pt" w14:anchorId="4154A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">
              <v:stroke joinstyle="miter"/>
            </v:oval>
          </w:pict>
        </mc:Fallback>
      </mc:AlternateContent>
    </w:r>
    <w:r w:rsidR="0015754F">
      <w:rPr>
        <w:rFonts w:ascii="Arial Narrow" w:hAnsi="Arial Narrow"/>
        <w:b/>
        <w:bCs/>
        <w:color w:val="44546A" w:themeColor="text2"/>
        <w:sz w:val="28"/>
        <w:szCs w:val="28"/>
      </w:rPr>
      <w:t>Administración de Proyectos</w:t>
    </w:r>
    <w:r w:rsidR="008C2403">
      <w:rPr>
        <w:rFonts w:ascii="Arial Narrow" w:hAnsi="Arial Narrow"/>
        <w:b/>
        <w:bCs/>
        <w:color w:val="44546A" w:themeColor="text2"/>
        <w:sz w:val="28"/>
        <w:szCs w:val="28"/>
      </w:rPr>
      <w:t xml:space="preserve"> de TI</w:t>
    </w:r>
    <w:r>
      <w:rPr>
        <w:rFonts w:ascii="Arial Narrow" w:hAnsi="Arial Narrow"/>
        <w:b/>
        <w:bCs/>
        <w:color w:val="44546A" w:themeColor="text2"/>
        <w:sz w:val="24"/>
        <w:szCs w:val="24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71D2" w14:textId="6A506277" w:rsidR="008E4171" w:rsidRPr="008E4171" w:rsidRDefault="008E4171" w:rsidP="008E4171">
    <w:pPr>
      <w:pStyle w:val="Encabezado"/>
      <w:jc w:val="center"/>
      <w:rPr>
        <w:rFonts w:ascii="Arial Narrow" w:hAnsi="Arial Narrow"/>
        <w:b/>
        <w:bCs/>
        <w:color w:val="44546A" w:themeColor="text2"/>
        <w:sz w:val="24"/>
        <w:szCs w:val="24"/>
      </w:rPr>
    </w:pPr>
    <w:r>
      <w:rPr>
        <w:rFonts w:ascii="Arial Narrow" w:hAnsi="Arial Narrow"/>
        <w:b/>
        <w:bCs/>
        <w:noProof/>
        <w:color w:val="44546A" w:themeColor="text2"/>
        <w:sz w:val="28"/>
        <w:szCs w:val="28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90A4C2D" wp14:editId="3C184F6E">
              <wp:simplePos x="0" y="0"/>
              <wp:positionH relativeFrom="column">
                <wp:posOffset>1352550</wp:posOffset>
              </wp:positionH>
              <wp:positionV relativeFrom="paragraph">
                <wp:posOffset>-12700</wp:posOffset>
              </wp:positionV>
              <wp:extent cx="285750" cy="285750"/>
              <wp:effectExtent l="0" t="0" r="19050" b="19050"/>
              <wp:wrapNone/>
              <wp:docPr id="1480017807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" cy="285750"/>
                      </a:xfrm>
                      <a:prstGeom prst="ellipse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oval id="Elipse 3" style="position:absolute;margin-left:106.5pt;margin-top:-1pt;width:22.5pt;height:22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44546a [3215]" strokecolor="#5f7900 [1604]" strokeweight="1pt" w14:anchorId="1C057B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">
              <v:stroke joinstyle="miter"/>
            </v:oval>
          </w:pict>
        </mc:Fallback>
      </mc:AlternateContent>
    </w:r>
    <w:r>
      <w:rPr>
        <w:rFonts w:ascii="Arial Narrow" w:hAnsi="Arial Narrow"/>
        <w:b/>
        <w:bCs/>
        <w:noProof/>
        <w:color w:val="44546A" w:themeColor="text2"/>
        <w:sz w:val="28"/>
        <w:szCs w:val="28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D052D82" wp14:editId="79322FB7">
              <wp:simplePos x="0" y="0"/>
              <wp:positionH relativeFrom="column">
                <wp:posOffset>984250</wp:posOffset>
              </wp:positionH>
              <wp:positionV relativeFrom="paragraph">
                <wp:posOffset>-12700</wp:posOffset>
              </wp:positionV>
              <wp:extent cx="285750" cy="285750"/>
              <wp:effectExtent l="0" t="0" r="19050" b="19050"/>
              <wp:wrapNone/>
              <wp:docPr id="724333994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" cy="285750"/>
                      </a:xfrm>
                      <a:prstGeom prst="ellipse">
                        <a:avLst/>
                      </a:prstGeom>
                      <a:solidFill>
                        <a:srgbClr val="009E47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oval id="Elipse 3" style="position:absolute;margin-left:77.5pt;margin-top:-1pt;width:22.5pt;height:22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009e47" strokecolor="#5f7900 [1604]" strokeweight="1pt" w14:anchorId="28CDEE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">
              <v:stroke joinstyle="miter"/>
            </v:oval>
          </w:pict>
        </mc:Fallback>
      </mc:AlternateContent>
    </w:r>
    <w:r>
      <w:rPr>
        <w:rFonts w:ascii="Arial Narrow" w:hAnsi="Arial Narrow"/>
        <w:b/>
        <w:bCs/>
        <w:color w:val="44546A" w:themeColor="text2"/>
        <w:sz w:val="28"/>
        <w:szCs w:val="28"/>
      </w:rPr>
      <w:t>M</w:t>
    </w:r>
    <w:r w:rsidRPr="008E4171">
      <w:rPr>
        <w:rFonts w:ascii="Arial Narrow" w:hAnsi="Arial Narrow"/>
        <w:b/>
        <w:bCs/>
        <w:color w:val="44546A" w:themeColor="text2"/>
        <w:sz w:val="24"/>
        <w:szCs w:val="24"/>
      </w:rPr>
      <w:t>aestría en Ingeniería Aplicada en la Innovación Tecnológica</w:t>
    </w:r>
    <w:r>
      <w:rPr>
        <w:rFonts w:ascii="Arial Narrow" w:hAnsi="Arial Narrow"/>
        <w:b/>
        <w:bCs/>
        <w:color w:val="44546A" w:themeColor="text2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6D24C" w14:textId="77777777" w:rsidR="002460AD" w:rsidRDefault="002460AD" w:rsidP="0040148B">
      <w:pPr>
        <w:spacing w:before="0" w:after="0" w:line="240" w:lineRule="auto"/>
      </w:pPr>
      <w:r>
        <w:separator/>
      </w:r>
    </w:p>
    <w:p w14:paraId="512E528C" w14:textId="77777777" w:rsidR="002460AD" w:rsidRDefault="002460AD"/>
  </w:footnote>
  <w:footnote w:type="continuationSeparator" w:id="0">
    <w:p w14:paraId="1CF9C65C" w14:textId="77777777" w:rsidR="002460AD" w:rsidRDefault="002460AD" w:rsidP="0040148B">
      <w:pPr>
        <w:spacing w:before="0" w:after="0" w:line="240" w:lineRule="auto"/>
      </w:pPr>
      <w:r>
        <w:continuationSeparator/>
      </w:r>
    </w:p>
    <w:p w14:paraId="353B89C5" w14:textId="77777777" w:rsidR="002460AD" w:rsidRDefault="002460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770F" w14:textId="795CCFC2" w:rsidR="00261604" w:rsidRDefault="00261604">
    <w:pPr>
      <w:pStyle w:val="Encabezado"/>
    </w:pPr>
    <w:r>
      <w:rPr>
        <w:noProof/>
        <w:lang w:bidi="es-MX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BC0B1A" wp14:editId="3674AEE9">
              <wp:simplePos x="0" y="0"/>
              <wp:positionH relativeFrom="page">
                <wp:posOffset>222885</wp:posOffset>
              </wp:positionH>
              <wp:positionV relativeFrom="page">
                <wp:posOffset>448148</wp:posOffset>
              </wp:positionV>
              <wp:extent cx="7313930" cy="9633098"/>
              <wp:effectExtent l="0" t="0" r="3175" b="6350"/>
              <wp:wrapNone/>
              <wp:docPr id="3" name="Grupo 3" descr="Imágenes de fondo y círculos y rectángulos de énfasi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3930" cy="9633098"/>
                        <a:chOff x="0" y="0"/>
                        <a:chExt cx="7313930" cy="9601200"/>
                      </a:xfrm>
                    </wpg:grpSpPr>
                    <wps:wsp>
                      <wps:cNvPr id="570" name="Rectángulo 570"/>
                      <wps:cNvSpPr/>
                      <wps:spPr>
                        <a:xfrm>
                          <a:off x="0" y="0"/>
                          <a:ext cx="3200400" cy="9601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79" name="Grupo 79" descr="Gráfico de círculo" title="Gráfico de círculo"/>
                      <wpg:cNvGrpSpPr/>
                      <wpg:grpSpPr>
                        <a:xfrm>
                          <a:off x="800100" y="1066800"/>
                          <a:ext cx="6513830" cy="7220492"/>
                          <a:chOff x="-1616149" y="-420771"/>
                          <a:chExt cx="4718124" cy="5229626"/>
                        </a:xfrm>
                      </wpg:grpSpPr>
                      <wps:wsp>
                        <wps:cNvPr id="20" name="Elipse 20"/>
                        <wps:cNvSpPr/>
                        <wps:spPr>
                          <a:xfrm>
                            <a:off x="-1172847" y="-420771"/>
                            <a:ext cx="3707311" cy="370728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Elipse 21"/>
                        <wps:cNvSpPr/>
                        <wps:spPr>
                          <a:xfrm>
                            <a:off x="2331720" y="4038600"/>
                            <a:ext cx="770255" cy="770255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Elipse 22"/>
                        <wps:cNvSpPr/>
                        <wps:spPr>
                          <a:xfrm>
                            <a:off x="457200" y="45720"/>
                            <a:ext cx="412339" cy="412339"/>
                          </a:xfrm>
                          <a:prstGeom prst="ellipse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Elipse 23"/>
                        <wps:cNvSpPr/>
                        <wps:spPr>
                          <a:xfrm>
                            <a:off x="-1024230" y="-272155"/>
                            <a:ext cx="3450744" cy="3450724"/>
                          </a:xfrm>
                          <a:prstGeom prst="ellipse">
                            <a:avLst/>
                          </a:prstGeom>
                          <a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Elipse 24"/>
                        <wps:cNvSpPr/>
                        <wps:spPr>
                          <a:xfrm>
                            <a:off x="2468880" y="3535680"/>
                            <a:ext cx="125095" cy="125095"/>
                          </a:xfrm>
                          <a:prstGeom prst="ellipse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Elipse 31"/>
                        <wps:cNvSpPr/>
                        <wps:spPr>
                          <a:xfrm>
                            <a:off x="732002" y="3477107"/>
                            <a:ext cx="1207345" cy="120738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Elipse 32"/>
                        <wps:cNvSpPr/>
                        <wps:spPr>
                          <a:xfrm>
                            <a:off x="949374" y="3680931"/>
                            <a:ext cx="780313" cy="780435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Elipse 33"/>
                        <wps:cNvSpPr/>
                        <wps:spPr>
                          <a:xfrm>
                            <a:off x="1264920" y="2407920"/>
                            <a:ext cx="1757045" cy="17570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Elipse 34"/>
                        <wps:cNvSpPr/>
                        <wps:spPr>
                          <a:xfrm>
                            <a:off x="2026920" y="0"/>
                            <a:ext cx="1035685" cy="103568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Elipse 14"/>
                        <wps:cNvSpPr/>
                        <wps:spPr>
                          <a:xfrm>
                            <a:off x="-1616149" y="446543"/>
                            <a:ext cx="281482" cy="281485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94200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group id="Grupo 3" style="position:absolute;margin-left:17.55pt;margin-top:35.3pt;width:575.9pt;height:758.5pt;z-index:251659264;mso-width-percent:942;mso-position-horizontal-relative:page;mso-position-vertical-relative:page;mso-width-percent:942" alt="Imágenes de fondo y círculos y rectángulos de énfasis" coordsize="73139,96012" o:spid="_x0000_s1026" w14:anchorId="5CCD751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">
              <v:rect id="Rectángulo 570" style="position:absolute;width:32004;height:96012;visibility:visible;mso-wrap-style:square;v-text-anchor:middle" o:spid="_x0000_s1027" fillcolor="#44546a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"/>
              <v:group id="Grupo 79" style="position:absolute;left:8001;top:10668;width:65138;height:72204" alt="Gráfico de círculo" coordsize="47181,52296" coordorigin="-16161,-4207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<v:oval id="Elipse 20" style="position:absolute;left:-11728;top:-4207;width:37072;height:37072;visibility:visible;mso-wrap-style:square;v-text-anchor:middle" o:spid="_x0000_s1029" filled="f" strokecolor="#c0f400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">
                  <v:stroke joinstyle="miter"/>
                </v:oval>
                <v:oval id="Elipse 21" style="position:absolute;left:23317;top:40386;width:7702;height:7702;visibility:visible;mso-wrap-style:square;v-text-anchor:middle" o:spid="_x0000_s1030" fillcolor="#05d74d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">
                  <v:stroke joinstyle="miter"/>
                </v:oval>
                <v:oval id="Elipse 22" style="position:absolute;left:4572;top:457;width:4123;height:4123;visibility:visible;mso-wrap-style:square;v-text-anchor:middle" o:spid="_x0000_s1031" fillcolor="#2f3342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">
                  <v:stroke joinstyle="miter"/>
                </v:oval>
                <v:oval id="Elipse 23" style="position:absolute;left:-10242;top:-2721;width:34507;height:34506;visibility:visible;mso-wrap-style:square;v-text-anchor:middle" o:spid="_x0000_s1032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">
                  <v:fill type="frame" o:title="" recolor="t" rotate="t" r:id="rId2"/>
                  <v:stroke joinstyle="miter"/>
                </v:oval>
                <v:oval id="Elipse 24" style="position:absolute;left:24688;top:35356;width:1251;height:1251;visibility:visible;mso-wrap-style:square;v-text-anchor:middle" o:spid="_x0000_s1033" fillcolor="#2f3342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">
                  <v:stroke joinstyle="miter"/>
                </v:oval>
                <v:oval id="Elipse 31" style="position:absolute;left:7320;top:34771;width:12073;height:12073;visibility:visible;mso-wrap-style:square;v-text-anchor:middle" o:spid="_x0000_s1034" filled="f" strokecolor="#c0f400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">
                  <v:stroke joinstyle="miter"/>
                </v:oval>
                <v:oval id="Elipse 32" style="position:absolute;left:9493;top:36809;width:7803;height:7804;visibility:visible;mso-wrap-style:square;v-text-anchor:middle" o:spid="_x0000_s1035" fillcolor="#44546a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">
                  <v:stroke joinstyle="miter"/>
                </v:oval>
                <v:oval id="Elipse 33" style="position:absolute;left:12649;top:24079;width:17570;height:17570;visibility:visible;mso-wrap-style:square;v-text-anchor:middle" o:spid="_x0000_s1036" filled="f" strokecolor="#c0f400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">
                  <v:stroke joinstyle="miter"/>
                </v:oval>
                <v:oval id="Elipse 34" style="position:absolute;left:20269;width:10357;height:10356;visibility:visible;mso-wrap-style:square;v-text-anchor:middle" o:spid="_x0000_s1037" filled="f" strokecolor="#c0f400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">
                  <v:stroke joinstyle="miter"/>
                </v:oval>
                <v:oval id="Elipse 14" style="position:absolute;left:-16161;top:4465;width:2815;height:2815;visibility:visible;mso-wrap-style:square;v-text-anchor:middle" o:spid="_x0000_s1038" fillcolor="#05d74d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">
                  <v:stroke joinstyle="miter"/>
                </v:oval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F1D3" w14:textId="37C904E5" w:rsidR="008E4171" w:rsidRPr="008E4171" w:rsidRDefault="008E4171" w:rsidP="008E4171">
    <w:pPr>
      <w:pStyle w:val="Encabezado"/>
      <w:jc w:val="center"/>
      <w:rPr>
        <w:rFonts w:ascii="Arial Narrow" w:hAnsi="Arial Narrow"/>
        <w:b/>
        <w:bCs/>
        <w:color w:val="44546A" w:themeColor="text2"/>
        <w:sz w:val="24"/>
        <w:szCs w:val="24"/>
      </w:rPr>
    </w:pPr>
    <w:r w:rsidRPr="008E4171">
      <w:rPr>
        <w:rFonts w:ascii="Arial Narrow" w:hAnsi="Arial Narrow"/>
        <w:b/>
        <w:bCs/>
        <w:noProof/>
        <w:color w:val="44546A" w:themeColor="text2"/>
        <w:sz w:val="24"/>
        <w:szCs w:val="24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C9CA0B0" wp14:editId="1FE61172">
              <wp:simplePos x="0" y="0"/>
              <wp:positionH relativeFrom="column">
                <wp:posOffset>5473700</wp:posOffset>
              </wp:positionH>
              <wp:positionV relativeFrom="paragraph">
                <wp:posOffset>-146050</wp:posOffset>
              </wp:positionV>
              <wp:extent cx="285750" cy="285750"/>
              <wp:effectExtent l="0" t="0" r="19050" b="19050"/>
              <wp:wrapNone/>
              <wp:docPr id="717461233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" cy="285750"/>
                      </a:xfrm>
                      <a:prstGeom prst="ellipse">
                        <a:avLst/>
                      </a:prstGeom>
                      <a:solidFill>
                        <a:srgbClr val="009E47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oval id="Elipse 3" style="position:absolute;margin-left:431pt;margin-top:-11.5pt;width:22.5pt;height:2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9e47" strokecolor="#5f7900 [1604]" strokeweight="1pt" w14:anchorId="0C89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">
              <v:stroke joinstyle="miter"/>
            </v:oval>
          </w:pict>
        </mc:Fallback>
      </mc:AlternateContent>
    </w:r>
    <w:r w:rsidRPr="008E4171">
      <w:rPr>
        <w:rFonts w:ascii="Arial Narrow" w:hAnsi="Arial Narrow"/>
        <w:b/>
        <w:bCs/>
        <w:noProof/>
        <w:color w:val="44546A" w:themeColor="text2"/>
        <w:sz w:val="24"/>
        <w:szCs w:val="24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4B58ADB" wp14:editId="6C8E086C">
              <wp:simplePos x="0" y="0"/>
              <wp:positionH relativeFrom="column">
                <wp:posOffset>5842000</wp:posOffset>
              </wp:positionH>
              <wp:positionV relativeFrom="paragraph">
                <wp:posOffset>-146050</wp:posOffset>
              </wp:positionV>
              <wp:extent cx="285750" cy="285750"/>
              <wp:effectExtent l="0" t="0" r="19050" b="19050"/>
              <wp:wrapNone/>
              <wp:docPr id="797267314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" cy="285750"/>
                      </a:xfrm>
                      <a:prstGeom prst="ellipse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oval id="Elipse 3" style="position:absolute;margin-left:460pt;margin-top:-11.5pt;width:22.5pt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546a [3215]" strokecolor="#5f7900 [1604]" strokeweight="1pt" w14:anchorId="480F76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">
              <v:stroke joinstyle="miter"/>
            </v:oval>
          </w:pict>
        </mc:Fallback>
      </mc:AlternateContent>
    </w:r>
    <w:r w:rsidRPr="008E4171">
      <w:rPr>
        <w:rFonts w:ascii="Arial Narrow" w:hAnsi="Arial Narrow"/>
        <w:b/>
        <w:bCs/>
        <w:color w:val="44546A" w:themeColor="text2"/>
        <w:sz w:val="24"/>
        <w:szCs w:val="24"/>
      </w:rPr>
      <w:t>Seminario de desarrollo de Proyectos Tecnológicos I.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2E82B" w14:textId="3AEA3102" w:rsidR="00261604" w:rsidRPr="008E4171" w:rsidRDefault="008E4171" w:rsidP="008E4171">
    <w:pPr>
      <w:pStyle w:val="Encabezado"/>
      <w:jc w:val="center"/>
      <w:rPr>
        <w:rFonts w:ascii="Arial Narrow" w:hAnsi="Arial Narrow"/>
        <w:b/>
        <w:bCs/>
        <w:color w:val="44546A" w:themeColor="text2"/>
        <w:sz w:val="24"/>
        <w:szCs w:val="24"/>
      </w:rPr>
    </w:pPr>
    <w:r w:rsidRPr="008E4171">
      <w:rPr>
        <w:rFonts w:ascii="Arial Narrow" w:hAnsi="Arial Narrow"/>
        <w:b/>
        <w:bCs/>
        <w:noProof/>
        <w:color w:val="44546A" w:themeColor="text2"/>
        <w:sz w:val="24"/>
        <w:szCs w:val="24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000BF37" wp14:editId="37B45FC5">
              <wp:simplePos x="0" y="0"/>
              <wp:positionH relativeFrom="column">
                <wp:posOffset>5473700</wp:posOffset>
              </wp:positionH>
              <wp:positionV relativeFrom="paragraph">
                <wp:posOffset>-146050</wp:posOffset>
              </wp:positionV>
              <wp:extent cx="285750" cy="285750"/>
              <wp:effectExtent l="0" t="0" r="19050" b="19050"/>
              <wp:wrapNone/>
              <wp:docPr id="1553719833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" cy="285750"/>
                      </a:xfrm>
                      <a:prstGeom prst="ellipse">
                        <a:avLst/>
                      </a:prstGeom>
                      <a:solidFill>
                        <a:srgbClr val="009E47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oval id="Elipse 3" style="position:absolute;margin-left:431pt;margin-top:-11.5pt;width:22.5pt;height:2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9e47" strokecolor="#5f7900 [1604]" strokeweight="1pt" w14:anchorId="355D0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">
              <v:stroke joinstyle="miter"/>
            </v:oval>
          </w:pict>
        </mc:Fallback>
      </mc:AlternateContent>
    </w:r>
    <w:r w:rsidRPr="008E4171">
      <w:rPr>
        <w:rFonts w:ascii="Arial Narrow" w:hAnsi="Arial Narrow"/>
        <w:b/>
        <w:bCs/>
        <w:noProof/>
        <w:color w:val="44546A" w:themeColor="text2"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1DCAEAA7" wp14:editId="0C98C104">
              <wp:simplePos x="0" y="0"/>
              <wp:positionH relativeFrom="column">
                <wp:posOffset>5842000</wp:posOffset>
              </wp:positionH>
              <wp:positionV relativeFrom="paragraph">
                <wp:posOffset>-146050</wp:posOffset>
              </wp:positionV>
              <wp:extent cx="285750" cy="285750"/>
              <wp:effectExtent l="0" t="0" r="19050" b="19050"/>
              <wp:wrapNone/>
              <wp:docPr id="1904279546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" cy="285750"/>
                      </a:xfrm>
                      <a:prstGeom prst="ellipse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oval id="Elipse 3" style="position:absolute;margin-left:460pt;margin-top:-11.5pt;width:22.5pt;height:2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546a [3215]" strokecolor="#5f7900 [1604]" strokeweight="1pt" w14:anchorId="5F321E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">
              <v:stroke joinstyle="miter"/>
            </v:oval>
          </w:pict>
        </mc:Fallback>
      </mc:AlternateContent>
    </w:r>
    <w:r w:rsidR="009E1C7C">
      <w:rPr>
        <w:rFonts w:ascii="Arial Narrow" w:hAnsi="Arial Narrow"/>
        <w:b/>
        <w:bCs/>
        <w:color w:val="44546A" w:themeColor="text2"/>
        <w:sz w:val="24"/>
        <w:szCs w:val="24"/>
      </w:rPr>
      <w:t xml:space="preserve">Unidad </w:t>
    </w:r>
    <w:r w:rsidR="001E34DF">
      <w:rPr>
        <w:rFonts w:ascii="Arial Narrow" w:hAnsi="Arial Narrow"/>
        <w:b/>
        <w:bCs/>
        <w:color w:val="44546A" w:themeColor="text2"/>
        <w:sz w:val="24"/>
        <w:szCs w:val="24"/>
      </w:rPr>
      <w:t>2</w:t>
    </w:r>
    <w:r w:rsidR="009E1C7C">
      <w:rPr>
        <w:rFonts w:ascii="Arial Narrow" w:hAnsi="Arial Narrow"/>
        <w:b/>
        <w:bCs/>
        <w:color w:val="44546A" w:themeColor="text2"/>
        <w:sz w:val="24"/>
        <w:szCs w:val="24"/>
      </w:rPr>
      <w:t xml:space="preserve">. </w:t>
    </w:r>
    <w:r w:rsidR="008C2403" w:rsidRPr="008C2403">
      <w:rPr>
        <w:rFonts w:ascii="Arial Narrow" w:hAnsi="Arial Narrow"/>
        <w:b/>
        <w:bCs/>
        <w:color w:val="44546A" w:themeColor="text2"/>
        <w:sz w:val="24"/>
        <w:szCs w:val="24"/>
      </w:rPr>
      <w:t>Proceso de Administración de proyectos de TI</w:t>
    </w:r>
    <w:r w:rsidR="009E1C7C">
      <w:rPr>
        <w:rFonts w:ascii="Arial Narrow" w:hAnsi="Arial Narrow"/>
        <w:b/>
        <w:bCs/>
        <w:color w:val="44546A" w:themeColor="text2"/>
        <w:sz w:val="24"/>
        <w:szCs w:val="24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9678F"/>
    <w:multiLevelType w:val="hybridMultilevel"/>
    <w:tmpl w:val="3C085BF4"/>
    <w:lvl w:ilvl="0" w:tplc="5E52F72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0"/>
        <w:u w:color="026B26" w:themeColor="accent2" w:themeShade="8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29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ocumentProtection w:edit="readOnly" w:enforcement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1D"/>
    <w:rsid w:val="00033603"/>
    <w:rsid w:val="00040420"/>
    <w:rsid w:val="000458AE"/>
    <w:rsid w:val="00046432"/>
    <w:rsid w:val="00086B5A"/>
    <w:rsid w:val="000A282E"/>
    <w:rsid w:val="000A5460"/>
    <w:rsid w:val="000A6285"/>
    <w:rsid w:val="000B355D"/>
    <w:rsid w:val="000B7805"/>
    <w:rsid w:val="000F28AB"/>
    <w:rsid w:val="00105751"/>
    <w:rsid w:val="00110391"/>
    <w:rsid w:val="00115F16"/>
    <w:rsid w:val="001279D2"/>
    <w:rsid w:val="00133360"/>
    <w:rsid w:val="001344AB"/>
    <w:rsid w:val="00150DC1"/>
    <w:rsid w:val="0015754F"/>
    <w:rsid w:val="001669CC"/>
    <w:rsid w:val="00181997"/>
    <w:rsid w:val="00187BD8"/>
    <w:rsid w:val="001A019E"/>
    <w:rsid w:val="001C00EC"/>
    <w:rsid w:val="001C0789"/>
    <w:rsid w:val="001D6AEB"/>
    <w:rsid w:val="001E34DF"/>
    <w:rsid w:val="001E3A1F"/>
    <w:rsid w:val="001F013B"/>
    <w:rsid w:val="001F5D35"/>
    <w:rsid w:val="001F6A98"/>
    <w:rsid w:val="002129D1"/>
    <w:rsid w:val="002134B7"/>
    <w:rsid w:val="0022625D"/>
    <w:rsid w:val="002460AD"/>
    <w:rsid w:val="002520ED"/>
    <w:rsid w:val="00261604"/>
    <w:rsid w:val="00261B86"/>
    <w:rsid w:val="00264C23"/>
    <w:rsid w:val="002761BA"/>
    <w:rsid w:val="0028223D"/>
    <w:rsid w:val="00291C3F"/>
    <w:rsid w:val="00294ED3"/>
    <w:rsid w:val="00295AD6"/>
    <w:rsid w:val="002C3D28"/>
    <w:rsid w:val="002E51DF"/>
    <w:rsid w:val="002E7A6C"/>
    <w:rsid w:val="002F08B6"/>
    <w:rsid w:val="0030736C"/>
    <w:rsid w:val="00312C34"/>
    <w:rsid w:val="0033384A"/>
    <w:rsid w:val="00334B81"/>
    <w:rsid w:val="003432A4"/>
    <w:rsid w:val="00347C14"/>
    <w:rsid w:val="003540A3"/>
    <w:rsid w:val="003555E9"/>
    <w:rsid w:val="00357180"/>
    <w:rsid w:val="00364F2B"/>
    <w:rsid w:val="003662D0"/>
    <w:rsid w:val="003961F8"/>
    <w:rsid w:val="003B2E16"/>
    <w:rsid w:val="003B6B77"/>
    <w:rsid w:val="003D6A45"/>
    <w:rsid w:val="003F5A47"/>
    <w:rsid w:val="0040148B"/>
    <w:rsid w:val="00401C61"/>
    <w:rsid w:val="004056BD"/>
    <w:rsid w:val="004129BB"/>
    <w:rsid w:val="00417507"/>
    <w:rsid w:val="00430729"/>
    <w:rsid w:val="004320DC"/>
    <w:rsid w:val="004477EC"/>
    <w:rsid w:val="00447EE4"/>
    <w:rsid w:val="00450F4D"/>
    <w:rsid w:val="004739B3"/>
    <w:rsid w:val="00482AFC"/>
    <w:rsid w:val="004870B9"/>
    <w:rsid w:val="00493D9E"/>
    <w:rsid w:val="0049771E"/>
    <w:rsid w:val="004A11AF"/>
    <w:rsid w:val="004A3068"/>
    <w:rsid w:val="004B1688"/>
    <w:rsid w:val="004C2F7B"/>
    <w:rsid w:val="004C30E4"/>
    <w:rsid w:val="004C52FF"/>
    <w:rsid w:val="004D2457"/>
    <w:rsid w:val="004E0E59"/>
    <w:rsid w:val="004E1D5D"/>
    <w:rsid w:val="004E1F7D"/>
    <w:rsid w:val="004F0D19"/>
    <w:rsid w:val="004F3586"/>
    <w:rsid w:val="004F35AD"/>
    <w:rsid w:val="004F7786"/>
    <w:rsid w:val="00504D14"/>
    <w:rsid w:val="00505D0C"/>
    <w:rsid w:val="005155E9"/>
    <w:rsid w:val="00533E2A"/>
    <w:rsid w:val="00534454"/>
    <w:rsid w:val="00543F5B"/>
    <w:rsid w:val="0055486A"/>
    <w:rsid w:val="00586255"/>
    <w:rsid w:val="005F094F"/>
    <w:rsid w:val="005F578A"/>
    <w:rsid w:val="005F5A24"/>
    <w:rsid w:val="005F7CA6"/>
    <w:rsid w:val="006103E9"/>
    <w:rsid w:val="00610EB5"/>
    <w:rsid w:val="0062123A"/>
    <w:rsid w:val="00625432"/>
    <w:rsid w:val="00636D68"/>
    <w:rsid w:val="00640CFA"/>
    <w:rsid w:val="00646E75"/>
    <w:rsid w:val="006647E9"/>
    <w:rsid w:val="00690D3C"/>
    <w:rsid w:val="00690F7A"/>
    <w:rsid w:val="006A0793"/>
    <w:rsid w:val="006A4119"/>
    <w:rsid w:val="006B090E"/>
    <w:rsid w:val="006E3953"/>
    <w:rsid w:val="00704CFA"/>
    <w:rsid w:val="00734AEF"/>
    <w:rsid w:val="00735A1A"/>
    <w:rsid w:val="00741F3D"/>
    <w:rsid w:val="00747111"/>
    <w:rsid w:val="007553DC"/>
    <w:rsid w:val="007653B4"/>
    <w:rsid w:val="00784D59"/>
    <w:rsid w:val="00795AE3"/>
    <w:rsid w:val="007A24C5"/>
    <w:rsid w:val="007B2906"/>
    <w:rsid w:val="007B7E67"/>
    <w:rsid w:val="007C0115"/>
    <w:rsid w:val="007E430E"/>
    <w:rsid w:val="007F0B6F"/>
    <w:rsid w:val="007F3959"/>
    <w:rsid w:val="007F6A7B"/>
    <w:rsid w:val="00805645"/>
    <w:rsid w:val="0081439A"/>
    <w:rsid w:val="0082244D"/>
    <w:rsid w:val="00840DAE"/>
    <w:rsid w:val="0084423B"/>
    <w:rsid w:val="00846053"/>
    <w:rsid w:val="00895131"/>
    <w:rsid w:val="008A6FFC"/>
    <w:rsid w:val="008B1A24"/>
    <w:rsid w:val="008B3EE1"/>
    <w:rsid w:val="008C2403"/>
    <w:rsid w:val="008C76BE"/>
    <w:rsid w:val="008E4171"/>
    <w:rsid w:val="00903735"/>
    <w:rsid w:val="00917AFC"/>
    <w:rsid w:val="009323BF"/>
    <w:rsid w:val="0093293C"/>
    <w:rsid w:val="00940F09"/>
    <w:rsid w:val="00951B02"/>
    <w:rsid w:val="00976C36"/>
    <w:rsid w:val="009778E7"/>
    <w:rsid w:val="009917F5"/>
    <w:rsid w:val="009B21AC"/>
    <w:rsid w:val="009D3F5E"/>
    <w:rsid w:val="009E1C7C"/>
    <w:rsid w:val="009E6452"/>
    <w:rsid w:val="009F33F0"/>
    <w:rsid w:val="00A31CF6"/>
    <w:rsid w:val="00A75179"/>
    <w:rsid w:val="00A92BD0"/>
    <w:rsid w:val="00AA42FF"/>
    <w:rsid w:val="00AA7335"/>
    <w:rsid w:val="00AB1308"/>
    <w:rsid w:val="00AB411D"/>
    <w:rsid w:val="00AC6C32"/>
    <w:rsid w:val="00AC7CF7"/>
    <w:rsid w:val="00AD4DE2"/>
    <w:rsid w:val="00B01298"/>
    <w:rsid w:val="00B02853"/>
    <w:rsid w:val="00B10688"/>
    <w:rsid w:val="00B13EE0"/>
    <w:rsid w:val="00B1780C"/>
    <w:rsid w:val="00B24104"/>
    <w:rsid w:val="00B36E8F"/>
    <w:rsid w:val="00B41846"/>
    <w:rsid w:val="00B43AC7"/>
    <w:rsid w:val="00B56F12"/>
    <w:rsid w:val="00B61652"/>
    <w:rsid w:val="00B72567"/>
    <w:rsid w:val="00B82BB3"/>
    <w:rsid w:val="00BA60FE"/>
    <w:rsid w:val="00BB7213"/>
    <w:rsid w:val="00BC6BDA"/>
    <w:rsid w:val="00BD3B3B"/>
    <w:rsid w:val="00BE4F83"/>
    <w:rsid w:val="00BE5061"/>
    <w:rsid w:val="00BE52E9"/>
    <w:rsid w:val="00BE71FD"/>
    <w:rsid w:val="00BF64BB"/>
    <w:rsid w:val="00C02834"/>
    <w:rsid w:val="00C02E0B"/>
    <w:rsid w:val="00C033FC"/>
    <w:rsid w:val="00C10BB2"/>
    <w:rsid w:val="00C2263F"/>
    <w:rsid w:val="00C330A3"/>
    <w:rsid w:val="00C4338A"/>
    <w:rsid w:val="00C523BA"/>
    <w:rsid w:val="00C5765C"/>
    <w:rsid w:val="00C64495"/>
    <w:rsid w:val="00C66BA2"/>
    <w:rsid w:val="00C715B8"/>
    <w:rsid w:val="00CA4472"/>
    <w:rsid w:val="00CA7EE3"/>
    <w:rsid w:val="00CC64A5"/>
    <w:rsid w:val="00CD7929"/>
    <w:rsid w:val="00CE3F1B"/>
    <w:rsid w:val="00CF437A"/>
    <w:rsid w:val="00D13692"/>
    <w:rsid w:val="00D25E72"/>
    <w:rsid w:val="00D300FF"/>
    <w:rsid w:val="00D341C5"/>
    <w:rsid w:val="00D3550A"/>
    <w:rsid w:val="00D460CF"/>
    <w:rsid w:val="00D6118F"/>
    <w:rsid w:val="00D649B1"/>
    <w:rsid w:val="00D74C84"/>
    <w:rsid w:val="00DA15FE"/>
    <w:rsid w:val="00DA18E2"/>
    <w:rsid w:val="00DA5DBD"/>
    <w:rsid w:val="00DB4A6E"/>
    <w:rsid w:val="00DC32A3"/>
    <w:rsid w:val="00DC4651"/>
    <w:rsid w:val="00DC4FBA"/>
    <w:rsid w:val="00DD12AF"/>
    <w:rsid w:val="00DE241B"/>
    <w:rsid w:val="00DE3DC8"/>
    <w:rsid w:val="00DE6BFF"/>
    <w:rsid w:val="00DE7D1C"/>
    <w:rsid w:val="00DF08DF"/>
    <w:rsid w:val="00E0190D"/>
    <w:rsid w:val="00E02C85"/>
    <w:rsid w:val="00E045E8"/>
    <w:rsid w:val="00E12B83"/>
    <w:rsid w:val="00E1618F"/>
    <w:rsid w:val="00E17111"/>
    <w:rsid w:val="00E309E5"/>
    <w:rsid w:val="00E314D0"/>
    <w:rsid w:val="00E4227E"/>
    <w:rsid w:val="00E44C3E"/>
    <w:rsid w:val="00E55D74"/>
    <w:rsid w:val="00E618D1"/>
    <w:rsid w:val="00E664D9"/>
    <w:rsid w:val="00E771D9"/>
    <w:rsid w:val="00E90CAE"/>
    <w:rsid w:val="00EC214D"/>
    <w:rsid w:val="00EE430B"/>
    <w:rsid w:val="00EE7529"/>
    <w:rsid w:val="00EE79E9"/>
    <w:rsid w:val="00F0080B"/>
    <w:rsid w:val="00F04E75"/>
    <w:rsid w:val="00F11073"/>
    <w:rsid w:val="00F178E3"/>
    <w:rsid w:val="00F31B13"/>
    <w:rsid w:val="00F46431"/>
    <w:rsid w:val="00FA6C3F"/>
    <w:rsid w:val="00FB22D0"/>
    <w:rsid w:val="00FC106D"/>
    <w:rsid w:val="00FD245C"/>
    <w:rsid w:val="00FD2DF2"/>
    <w:rsid w:val="00FE0005"/>
    <w:rsid w:val="00FE034F"/>
    <w:rsid w:val="00FF1E03"/>
    <w:rsid w:val="04AD221A"/>
    <w:rsid w:val="0586CF21"/>
    <w:rsid w:val="06B5C35D"/>
    <w:rsid w:val="06BF1C51"/>
    <w:rsid w:val="16DC272F"/>
    <w:rsid w:val="1717D3C4"/>
    <w:rsid w:val="202201C8"/>
    <w:rsid w:val="20E95631"/>
    <w:rsid w:val="269A36A0"/>
    <w:rsid w:val="29A1263D"/>
    <w:rsid w:val="29E2621C"/>
    <w:rsid w:val="2B16017F"/>
    <w:rsid w:val="2F846551"/>
    <w:rsid w:val="3AAF8C3E"/>
    <w:rsid w:val="3B8D1683"/>
    <w:rsid w:val="3CFB9747"/>
    <w:rsid w:val="434443A5"/>
    <w:rsid w:val="4635D8F0"/>
    <w:rsid w:val="4A4A6222"/>
    <w:rsid w:val="4CD040E7"/>
    <w:rsid w:val="4D3F8778"/>
    <w:rsid w:val="4E227F7F"/>
    <w:rsid w:val="537A04D2"/>
    <w:rsid w:val="591EF3DD"/>
    <w:rsid w:val="6584FF8B"/>
    <w:rsid w:val="6E2CEDD1"/>
    <w:rsid w:val="73B9BA29"/>
    <w:rsid w:val="7A22B2BF"/>
    <w:rsid w:val="7E084E40"/>
    <w:rsid w:val="7FBBC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692C7"/>
  <w14:defaultImageDpi w14:val="32767"/>
  <w15:chartTrackingRefBased/>
  <w15:docId w15:val="{E4C3FFA2-B2B3-4573-97E2-57C1E9DF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895131"/>
    <w:rPr>
      <w:sz w:val="20"/>
      <w:szCs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E79E9"/>
    <w:pPr>
      <w:pBdr>
        <w:top w:val="single" w:sz="24" w:space="0" w:color="C0F400" w:themeColor="accent1"/>
        <w:left w:val="single" w:sz="24" w:space="0" w:color="C0F400" w:themeColor="accent1"/>
        <w:bottom w:val="single" w:sz="24" w:space="0" w:color="C0F400" w:themeColor="accent1"/>
        <w:right w:val="single" w:sz="24" w:space="0" w:color="C0F400" w:themeColor="accent1"/>
      </w:pBdr>
      <w:shd w:val="clear" w:color="auto" w:fill="C0F400" w:themeFill="accent1"/>
      <w:spacing w:after="0"/>
      <w:jc w:val="center"/>
      <w:outlineLvl w:val="0"/>
    </w:pPr>
    <w:rPr>
      <w:b/>
      <w:bCs/>
      <w:caps/>
      <w:color w:val="000000" w:themeColor="text1"/>
      <w:spacing w:val="1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DA18E2"/>
    <w:pPr>
      <w:pBdr>
        <w:top w:val="single" w:sz="24" w:space="0" w:color="F3FFC9" w:themeColor="accent1" w:themeTint="33"/>
        <w:left w:val="single" w:sz="24" w:space="0" w:color="F3FFC9" w:themeColor="accent1" w:themeTint="33"/>
        <w:bottom w:val="single" w:sz="24" w:space="0" w:color="F3FFC9" w:themeColor="accent1" w:themeTint="33"/>
        <w:right w:val="single" w:sz="24" w:space="0" w:color="F3FFC9" w:themeColor="accent1" w:themeTint="33"/>
      </w:pBdr>
      <w:shd w:val="clear" w:color="auto" w:fill="F3FFC9" w:themeFill="accent1" w:themeFillTint="33"/>
      <w:spacing w:after="0"/>
      <w:outlineLvl w:val="1"/>
    </w:pPr>
    <w:rPr>
      <w:caps/>
      <w:spacing w:val="15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DA18E2"/>
    <w:pPr>
      <w:pBdr>
        <w:top w:val="single" w:sz="6" w:space="2" w:color="C0F400" w:themeColor="accent1"/>
        <w:left w:val="single" w:sz="6" w:space="2" w:color="C0F400" w:themeColor="accent1"/>
      </w:pBdr>
      <w:spacing w:before="300" w:after="0"/>
      <w:outlineLvl w:val="2"/>
    </w:pPr>
    <w:rPr>
      <w:caps/>
      <w:color w:val="5F7900" w:themeColor="accent1" w:themeShade="7F"/>
      <w:spacing w:val="15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DA18E2"/>
    <w:pPr>
      <w:pBdr>
        <w:top w:val="dotted" w:sz="6" w:space="2" w:color="C0F400" w:themeColor="accent1"/>
        <w:left w:val="dotted" w:sz="6" w:space="2" w:color="C0F400" w:themeColor="accent1"/>
      </w:pBdr>
      <w:spacing w:before="300" w:after="0"/>
      <w:outlineLvl w:val="3"/>
    </w:pPr>
    <w:rPr>
      <w:caps/>
      <w:color w:val="8FB600" w:themeColor="accent1" w:themeShade="BF"/>
      <w:spacing w:val="10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DA18E2"/>
    <w:pPr>
      <w:pBdr>
        <w:bottom w:val="single" w:sz="6" w:space="1" w:color="C0F400" w:themeColor="accent1"/>
      </w:pBdr>
      <w:spacing w:before="300" w:after="0"/>
      <w:outlineLvl w:val="4"/>
    </w:pPr>
    <w:rPr>
      <w:caps/>
      <w:color w:val="8FB600" w:themeColor="accent1" w:themeShade="BF"/>
      <w:spacing w:val="10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DA18E2"/>
    <w:pPr>
      <w:pBdr>
        <w:bottom w:val="dotted" w:sz="6" w:space="1" w:color="C0F400" w:themeColor="accent1"/>
      </w:pBdr>
      <w:spacing w:before="300" w:after="0"/>
      <w:outlineLvl w:val="5"/>
    </w:pPr>
    <w:rPr>
      <w:caps/>
      <w:color w:val="8FB600" w:themeColor="accent1" w:themeShade="BF"/>
      <w:spacing w:val="10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DA18E2"/>
    <w:pPr>
      <w:spacing w:before="300" w:after="0"/>
      <w:outlineLvl w:val="6"/>
    </w:pPr>
    <w:rPr>
      <w:caps/>
      <w:color w:val="8FB600" w:themeColor="accent1" w:themeShade="BF"/>
      <w:spacing w:val="10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DA18E2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DA18E2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9E9"/>
    <w:rPr>
      <w:b/>
      <w:bCs/>
      <w:caps/>
      <w:color w:val="000000" w:themeColor="text1"/>
      <w:spacing w:val="15"/>
      <w:sz w:val="32"/>
      <w:szCs w:val="32"/>
      <w:shd w:val="clear" w:color="auto" w:fill="C0F400" w:themeFill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2AF"/>
    <w:rPr>
      <w:caps/>
      <w:color w:val="8FB600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2AF"/>
    <w:rPr>
      <w:caps/>
      <w:color w:val="8FB600" w:themeColor="accent1" w:themeShade="BF"/>
      <w:spacing w:val="1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D28"/>
    <w:rPr>
      <w:caps/>
      <w:spacing w:val="15"/>
      <w:shd w:val="clear" w:color="auto" w:fill="F3FFC9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2AF"/>
    <w:rPr>
      <w:caps/>
      <w:color w:val="5F7900" w:themeColor="accent1" w:themeShade="7F"/>
      <w:spacing w:val="15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2AF"/>
    <w:rPr>
      <w:caps/>
      <w:color w:val="8FB600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2AF"/>
    <w:rPr>
      <w:caps/>
      <w:color w:val="8FB600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2AF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2AF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A18E2"/>
    <w:rPr>
      <w:b/>
      <w:bCs/>
      <w:color w:val="8FB600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B82BB3"/>
    <w:pPr>
      <w:spacing w:before="0" w:after="0" w:line="240" w:lineRule="auto"/>
    </w:pPr>
    <w:rPr>
      <w:b/>
      <w:caps/>
      <w:color w:val="FFFFFF" w:themeColor="background1"/>
      <w:spacing w:val="10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82BB3"/>
    <w:rPr>
      <w:b/>
      <w:caps/>
      <w:color w:val="FFFFFF" w:themeColor="background1"/>
      <w:spacing w:val="10"/>
      <w:kern w:val="28"/>
      <w:sz w:val="44"/>
      <w:szCs w:val="52"/>
    </w:rPr>
  </w:style>
  <w:style w:type="paragraph" w:styleId="Subttulo">
    <w:name w:val="Subtitle"/>
    <w:basedOn w:val="Ttulo"/>
    <w:next w:val="Normal"/>
    <w:link w:val="SubttuloCar"/>
    <w:uiPriority w:val="11"/>
    <w:qFormat/>
    <w:rsid w:val="002C3D28"/>
    <w:rPr>
      <w:b w:val="0"/>
    </w:rPr>
  </w:style>
  <w:style w:type="character" w:customStyle="1" w:styleId="SubttuloCar">
    <w:name w:val="Subtítulo Car"/>
    <w:basedOn w:val="Fuentedeprrafopredeter"/>
    <w:link w:val="Subttulo"/>
    <w:uiPriority w:val="11"/>
    <w:rsid w:val="002C3D28"/>
    <w:rPr>
      <w:caps/>
      <w:color w:val="FFFFFF" w:themeColor="background1"/>
      <w:spacing w:val="10"/>
      <w:kern w:val="28"/>
      <w:sz w:val="44"/>
      <w:szCs w:val="52"/>
    </w:rPr>
  </w:style>
  <w:style w:type="character" w:styleId="Textoennegrita">
    <w:name w:val="Strong"/>
    <w:uiPriority w:val="22"/>
    <w:qFormat/>
    <w:rsid w:val="00DA18E2"/>
    <w:rPr>
      <w:b/>
      <w:bCs/>
    </w:rPr>
  </w:style>
  <w:style w:type="character" w:styleId="nfasis">
    <w:name w:val="Emphasis"/>
    <w:uiPriority w:val="20"/>
    <w:semiHidden/>
    <w:rsid w:val="00DA18E2"/>
    <w:rPr>
      <w:caps/>
      <w:color w:val="5F790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semiHidden/>
    <w:qFormat/>
    <w:rsid w:val="00DD12AF"/>
    <w:pPr>
      <w:spacing w:before="0" w:after="0"/>
    </w:pPr>
  </w:style>
  <w:style w:type="character" w:customStyle="1" w:styleId="SinespaciadoCar">
    <w:name w:val="Sin espaciado Car"/>
    <w:basedOn w:val="Fuentedeprrafopredeter"/>
    <w:link w:val="Sinespaciado"/>
    <w:uiPriority w:val="1"/>
    <w:semiHidden/>
    <w:rsid w:val="002C3D28"/>
    <w:rPr>
      <w:szCs w:val="20"/>
    </w:rPr>
  </w:style>
  <w:style w:type="paragraph" w:styleId="Prrafodelista">
    <w:name w:val="List Paragraph"/>
    <w:basedOn w:val="Normal"/>
    <w:uiPriority w:val="34"/>
    <w:semiHidden/>
    <w:rsid w:val="00DA18E2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2C3D28"/>
    <w:pPr>
      <w:ind w:left="434" w:right="611"/>
      <w:jc w:val="center"/>
    </w:pPr>
    <w:rPr>
      <w:rFonts w:asciiTheme="majorHAnsi" w:hAnsiTheme="majorHAnsi"/>
      <w:b/>
      <w:noProof/>
      <w:color w:val="FFFFFF" w:themeColor="background1"/>
      <w:sz w:val="52"/>
      <w:szCs w:val="36"/>
    </w:rPr>
  </w:style>
  <w:style w:type="character" w:customStyle="1" w:styleId="CitaCar">
    <w:name w:val="Cita Car"/>
    <w:basedOn w:val="Fuentedeprrafopredeter"/>
    <w:link w:val="Cita"/>
    <w:uiPriority w:val="29"/>
    <w:rsid w:val="002C3D28"/>
    <w:rPr>
      <w:rFonts w:asciiTheme="majorHAnsi" w:hAnsiTheme="majorHAnsi"/>
      <w:b/>
      <w:noProof/>
      <w:color w:val="FFFFFF" w:themeColor="background1"/>
      <w:sz w:val="52"/>
      <w:szCs w:val="36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DA18E2"/>
    <w:pPr>
      <w:pBdr>
        <w:top w:val="single" w:sz="4" w:space="10" w:color="C0F400" w:themeColor="accent1"/>
        <w:left w:val="single" w:sz="4" w:space="10" w:color="C0F400" w:themeColor="accent1"/>
      </w:pBdr>
      <w:spacing w:after="0"/>
      <w:ind w:left="1296" w:right="1152"/>
      <w:jc w:val="both"/>
    </w:pPr>
    <w:rPr>
      <w:i/>
      <w:iCs/>
      <w:color w:val="C0F400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B82BB3"/>
    <w:rPr>
      <w:i/>
      <w:iCs/>
      <w:color w:val="C0F400" w:themeColor="accent1"/>
      <w:sz w:val="20"/>
      <w:szCs w:val="20"/>
    </w:rPr>
  </w:style>
  <w:style w:type="character" w:styleId="nfasissutil">
    <w:name w:val="Subtle Emphasis"/>
    <w:uiPriority w:val="19"/>
    <w:semiHidden/>
    <w:rsid w:val="00DA18E2"/>
    <w:rPr>
      <w:i/>
      <w:iCs/>
      <w:color w:val="5F7900" w:themeColor="accent1" w:themeShade="7F"/>
    </w:rPr>
  </w:style>
  <w:style w:type="character" w:styleId="nfasisintenso">
    <w:name w:val="Intense Emphasis"/>
    <w:uiPriority w:val="21"/>
    <w:semiHidden/>
    <w:rsid w:val="00DA18E2"/>
    <w:rPr>
      <w:b/>
      <w:bCs/>
      <w:caps/>
      <w:color w:val="5F7900" w:themeColor="accent1" w:themeShade="7F"/>
      <w:spacing w:val="10"/>
    </w:rPr>
  </w:style>
  <w:style w:type="character" w:styleId="Referenciasutil">
    <w:name w:val="Subtle Reference"/>
    <w:uiPriority w:val="31"/>
    <w:semiHidden/>
    <w:rsid w:val="00DA18E2"/>
    <w:rPr>
      <w:b/>
      <w:bCs/>
      <w:color w:val="C0F400" w:themeColor="accent1"/>
    </w:rPr>
  </w:style>
  <w:style w:type="character" w:styleId="Referenciaintensa">
    <w:name w:val="Intense Reference"/>
    <w:uiPriority w:val="32"/>
    <w:semiHidden/>
    <w:rsid w:val="00DA18E2"/>
    <w:rPr>
      <w:b/>
      <w:bCs/>
      <w:i/>
      <w:iCs/>
      <w:caps/>
      <w:color w:val="C0F400" w:themeColor="accent1"/>
    </w:rPr>
  </w:style>
  <w:style w:type="character" w:styleId="Ttulodellibro">
    <w:name w:val="Book Title"/>
    <w:uiPriority w:val="33"/>
    <w:semiHidden/>
    <w:rsid w:val="00DA18E2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A18E2"/>
    <w:pPr>
      <w:outlineLvl w:val="9"/>
    </w:pPr>
  </w:style>
  <w:style w:type="paragraph" w:styleId="Piedepgina">
    <w:name w:val="footer"/>
    <w:basedOn w:val="Normal"/>
    <w:link w:val="PiedepginaCar"/>
    <w:uiPriority w:val="99"/>
    <w:semiHidden/>
    <w:rsid w:val="00B82BB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C3D28"/>
    <w:rPr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40148B"/>
  </w:style>
  <w:style w:type="paragraph" w:styleId="Encabezado">
    <w:name w:val="header"/>
    <w:basedOn w:val="Normal"/>
    <w:link w:val="EncabezadoCar"/>
    <w:uiPriority w:val="99"/>
    <w:rsid w:val="0026160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D28"/>
    <w:rPr>
      <w:szCs w:val="20"/>
    </w:rPr>
  </w:style>
  <w:style w:type="table" w:styleId="Tablaconcuadrcula">
    <w:name w:val="Table Grid"/>
    <w:basedOn w:val="Tablanormal"/>
    <w:uiPriority w:val="39"/>
    <w:rsid w:val="00DD12A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rsid w:val="00B82BB3"/>
    <w:pPr>
      <w:spacing w:before="240" w:after="0"/>
    </w:pPr>
    <w:rPr>
      <w:b/>
      <w:color w:val="FFFFFF" w:themeColor="background1"/>
      <w:sz w:val="28"/>
    </w:rPr>
  </w:style>
  <w:style w:type="paragraph" w:styleId="TDC2">
    <w:name w:val="toc 2"/>
    <w:basedOn w:val="Normal"/>
    <w:next w:val="Normal"/>
    <w:autoRedefine/>
    <w:uiPriority w:val="39"/>
    <w:rsid w:val="00B82BB3"/>
    <w:pPr>
      <w:spacing w:before="120" w:after="0" w:line="240" w:lineRule="auto"/>
    </w:pPr>
    <w:rPr>
      <w:color w:val="FFFFFF" w:themeColor="background1"/>
    </w:rPr>
  </w:style>
  <w:style w:type="paragraph" w:styleId="Encabezadodelista">
    <w:name w:val="toa heading"/>
    <w:basedOn w:val="Ttulo1"/>
    <w:next w:val="Normal"/>
    <w:uiPriority w:val="99"/>
    <w:rsid w:val="00B82BB3"/>
  </w:style>
  <w:style w:type="character" w:styleId="Textodelmarcadordeposicin">
    <w:name w:val="Placeholder Text"/>
    <w:basedOn w:val="Fuentedeprrafopredeter"/>
    <w:uiPriority w:val="99"/>
    <w:semiHidden/>
    <w:rsid w:val="00B82BB3"/>
    <w:rPr>
      <w:color w:val="808080"/>
    </w:rPr>
  </w:style>
  <w:style w:type="paragraph" w:customStyle="1" w:styleId="Normalsobrefondooscuro">
    <w:name w:val="Normal sobre fondo oscuro"/>
    <w:basedOn w:val="Normal"/>
    <w:qFormat/>
    <w:rsid w:val="00B82BB3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9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VAREZ%20VIVANCO\AppData\Roaming\Microsoft\Templates\Bolet&#237;n%20de%20software.dotx" TargetMode="External"/></Relationships>
</file>

<file path=word/theme/theme1.xml><?xml version="1.0" encoding="utf-8"?>
<a:theme xmlns:a="http://schemas.openxmlformats.org/drawingml/2006/main" name="Office Theme">
  <a:themeElements>
    <a:clrScheme name="Softwar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F400"/>
      </a:accent1>
      <a:accent2>
        <a:srgbClr val="05D74D"/>
      </a:accent2>
      <a:accent3>
        <a:srgbClr val="2F3342"/>
      </a:accent3>
      <a:accent4>
        <a:srgbClr val="038B30"/>
      </a:accent4>
      <a:accent5>
        <a:srgbClr val="05EE55"/>
      </a:accent5>
      <a:accent6>
        <a:srgbClr val="70AD47"/>
      </a:accent6>
      <a:hlink>
        <a:srgbClr val="05D74D"/>
      </a:hlink>
      <a:folHlink>
        <a:srgbClr val="C0F400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2BA37-1713-4117-8D4A-CF25C0A741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28E936-D4D3-42B0-AA65-BC0C660E04D4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2559699F-0836-4BC7-A123-30DA6554886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6dc4bcd6-49db-4c07-9060-8acfc67cef9f"/>
    <ds:schemaRef ds:uri="fb0879af-3eba-417a-a55a-ffe6dcd6ca77"/>
  </ds:schemaRefs>
</ds:datastoreItem>
</file>

<file path=customXml/itemProps4.xml><?xml version="1.0" encoding="utf-8"?>
<ds:datastoreItem xmlns:ds="http://schemas.openxmlformats.org/officeDocument/2006/customXml" ds:itemID="{6F63C147-068E-443C-BDFB-B8F92F4E2E5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Boletín%20de%20software.dotx</Template>
  <TotalTime>1</TotalTime>
  <Pages>1</Pages>
  <Words>544</Words>
  <Characters>2997</Characters>
  <Application>Microsoft Office Word</Application>
  <DocSecurity>8</DocSecurity>
  <Lines>24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Atzin Peguero Jimenez</dc:creator>
  <cp:keywords/>
  <dc:description/>
  <cp:lastModifiedBy>Juan Resendiz</cp:lastModifiedBy>
  <cp:revision>2</cp:revision>
  <cp:lastPrinted>2025-11-14T16:29:00Z</cp:lastPrinted>
  <dcterms:created xsi:type="dcterms:W3CDTF">2025-11-25T22:32:00Z</dcterms:created>
  <dcterms:modified xsi:type="dcterms:W3CDTF">2025-11-25T22:32:00Z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